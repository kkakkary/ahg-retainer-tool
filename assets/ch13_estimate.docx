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087761B" w14:textId="440AAFEC" w:rsidR="002832AF" w:rsidRDefault="00F46B47"><w:pPr><w:pStyle w:val="BodyText"/><w:rPr><w:rFonts w:ascii="Times New Roman"/></w:rPr></w:pPr><w:r><w:rPr><w:noProof/></w:rPr><w:drawing><wp:anchor distT="0" distB="0" distL="0" distR="0" simplePos="0" relativeHeight="251660288" behindDoc="0" locked="0" layoutInCell="1" allowOverlap="1" wp14:anchorId="784B8FCF" wp14:editId="36A792DC"><wp:simplePos x="0" y="0"/><wp:positionH relativeFrom="page"><wp:posOffset>754803</wp:posOffset></wp:positionH><wp:positionV relativeFrom="paragraph"><wp:posOffset>13900</wp:posOffset></wp:positionV><wp:extent cx="1849158" cy="1506913"/><wp:effectExtent l="0" t="0" r="0" b="0"/><wp:wrapNone/><wp:docPr id="1" name="image1.jpe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image1.jpeg"/><pic:cNvPicPr/></pic:nvPicPr><pic:blipFill><a:blip r:embed="rId4" cstate="print"/><a:stretch><a:fillRect/></a:stretch></pic:blipFill><pic:spPr><a:xfrm><a:off x="0" y="0"/><a:ext cx="1849158" cy="1506913"/></a:xfrm><a:prstGeom prst="rect"><a:avLst/></a:prstGeom></pic:spPr></pic:pic></a:graphicData></a:graphic></wp:anchor></w:drawing></w:r></w:p><w:p w14:paraId="77CAC31F" w14:textId="18A2A0BD" w:rsidR="002832AF" w:rsidRDefault="002832AF"><w:pPr><w:pStyle w:val="BodyText"/><w:rPr><w:rFonts w:ascii="Times New Roman"/></w:rPr></w:pPr></w:p><w:p w14:paraId="38AC69E2" w14:textId="1C2139DA" w:rsidR="002832AF" w:rsidRDefault="002832AF"><w:pPr><w:pStyle w:val="BodyText"/><w:rPr><w:rFonts w:ascii="Times New Roman"/></w:rPr></w:pPr></w:p><w:p w14:paraId="4966D30D" w14:textId="544A5E26" w:rsidR="002832AF" w:rsidRDefault="002832AF"><w:pPr><w:pStyle w:val="BodyText"/><w:rPr><w:rFonts w:ascii="Times New Roman"/></w:rPr></w:pPr></w:p><w:p w14:paraId="08BB6C4C" w14:textId="77777777" w:rsidR="002832AF" w:rsidRDefault="002832AF"><w:pPr><w:pStyle w:val="BodyText"/><w:rPr><w:rFonts w:ascii="Times New Roman"/></w:rPr></w:pPr></w:p><w:p w14:paraId="19365988" w14:textId="77777777" w:rsidR="002832AF" w:rsidRDefault="002832AF"><w:pPr><w:pStyle w:val="BodyText"/><w:rPr><w:rFonts w:ascii="Times New Roman"/></w:rPr></w:pPr></w:p><w:p w14:paraId="5515798B" w14:textId="77777777" w:rsidR="002832AF" w:rsidRDefault="002832AF"><w:pPr><w:pStyle w:val="BodyText"/><w:spacing w:before="3"/><w:rPr><w:rFonts w:ascii="Times New Roman"/><w:sz w:val="24"/></w:rPr></w:pPr></w:p><w:p w14:paraId="33E499BF" w14:textId="2DA2EE7F" w:rsidR="002832AF" w:rsidRDefault="008A40BE"><w:pPr><w:pStyle w:val="BodyText"/><w:spacing w:before="104"/><w:ind w:left="5061"/></w:pPr><w:r><w:t xml:space="preserve">Estimate for bankruptcy services prepared </w:t></w:r><w:r w:rsidR="009E69A6"><w:t>for</w:t></w:r><w:r w:rsidR="00B21AC7" w:rsidRPr="00B21AC7"><w:rPr><w:b/><w:bCs/></w:rPr><w:t xml:space="preserve"> </w:t></w:r><w:r w:rsidR="00B55938"><w:rPr><w:rFonts w:ascii="Times" w:hAnsi="Times" w:cs="TimesNewRomanPS-BoldMT"/><w:b/><w:bCs/><w:szCs w:val="24"/></w:rPr><w:t><<Client_Name>></w:t></w:r></w:p><w:p w14:paraId="63EAFC77" w14:textId="77777777" w:rsidR="002832AF" w:rsidRDefault="002832AF"><w:pPr><w:pStyle w:val="BodyText"/></w:pPr></w:p><w:p w14:paraId="48E45764" w14:textId="77777777" w:rsidR="002832AF" w:rsidRDefault="008A40BE"><w:pPr><w:pStyle w:val="BodyText"/><w:spacing w:before="2"/><w:rPr><w:sz w:val="11"/></w:rPr></w:pPr><w:r><w:rPr><w:noProof/></w:rPr><mc:AlternateContent><mc:Choice Requires="wps"><w:drawing><wp:anchor distT="0" distB="0" distL="0" distR="0" simplePos="0" relativeHeight="251658240" behindDoc="1" locked="0" layoutInCell="1" allowOverlap="1" wp14:anchorId="6E822763" wp14:editId="122E00A5"><wp:simplePos x="0" y="0"/><wp:positionH relativeFrom="page"><wp:posOffset>3604260</wp:posOffset></wp:positionH><wp:positionV relativeFrom="paragraph"><wp:posOffset>111125</wp:posOffset></wp:positionV><wp:extent cx="2859405" cy="1270"/><wp:effectExtent l="0" t="0" r="0" b="0"/><wp:wrapTopAndBottom/><wp:docPr id="8" name="Freeform 8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 bwMode="auto"><a:xfrm><a:off x="0" y="0"/><a:ext cx="2859405" cy="1270"/></a:xfrm><a:custGeom><a:avLst/><a:gdLst><a:gd name="T0" fmla="+- 0 5676 5676"/><a:gd name="T1" fmla="*/ T0 w 4503"/><a:gd name="T2" fmla="+- 0 10179 5676"/><a:gd name="T3" fmla="*/ T2 w 4503"/></a:gdLst><a:ahLst/><a:cxnLst><a:cxn ang="0"><a:pos x="T1" y="0"/></a:cxn><a:cxn ang="0"><a:pos x="T3" y="0"/></a:cxn></a:cxnLst><a:rect l="0" t="0" r="r" b="b"/><a:pathLst><a:path w="4503"><a:moveTo><a:pt x="0" y="0"/></a:moveTo><a:lnTo><a:pt x="4503" y="0"/></a:lnTo></a:path></a:pathLst></a:custGeom><a:noFill/><a:ln w="8313"><a:solidFill><a:srgbClr val="000000"/></a:solidFill><a:prstDash val="solid"/><a:round/><a:headEnd/><a:tailEnd/></a:ln><a:extLst><a:ext uri="{909E8E84-426E-40DD-AFC4-6F175D3DCCD1}"><a14:hiddenFill xmlns:a14="http://schemas.microsoft.com/office/drawing/2010/main"><a:solidFill><a:srgbClr val="FFFFFF"/></a:solidFill></a14:hiddenFill></a:ext></a:extLst></wps:spPr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2F6BB319" id="Freeform 8" o:spid="_x0000_s1026" style="position:absolute;margin-left:283.8pt;margin-top:8.75pt;width:225.1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03,1270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" path="m,l4503,e" filled="f" strokeweight=".23092mm"><v:path arrowok="t" o:connecttype="custom" o:connectlocs="0,0;2859405,0" o:connectangles="0,0"/><w10:wrap type="topAndBottom" anchorx="page"/></v:shape></w:pict></mc:Fallback></mc:AlternateContent></w:r></w:p><w:p w14:paraId="7AF98253" w14:textId="77777777" w:rsidR="002832AF" w:rsidRDefault="002832AF"><w:pPr><w:pStyle w:val="BodyText"/><w:spacing w:before="10" w:after="1"/><w:rPr><w:sz w:val="13"/></w:rPr></w:pPr></w:p><w:tbl><w:tblPr><w:tblW w:w="0" w:type="auto"/><w:tblInd w:w="117" w:type="dxa"/><w:tblBorders><w:top w:val="single" w:sz="8" w:space="0" w:color="000000"/><w:left w:val="single" w:sz="8" w:space="0" w:color="000000"/><w:bottom w:val="single" w:sz="8" w:space="0" w:color="000000"/><w:right w:val="single" w:sz="8" w:space="0" w:color="000000"/><w:insideH w:val="single" w:sz="8" w:space="0" w:color="000000"/><w:insideV w:val="single" w:sz="8" w:space="0" w:color="000000"/></w:tblBorders><w:tblLayout w:type="fixed"/><w:tblCellMar><w:left w:w="0" w:type="dxa"/><w:right w:w="0" w:type="dxa"/></w:tblCellMar><w:tblLook w:val="01E0" w:firstRow="1" w:lastRow="1" w:firstColumn="1" w:lastColumn="1" w:noHBand="0" w:noVBand="0"/></w:tblPr><w:tblGrid><w:gridCol w:w="6944"/><w:gridCol w:w="1808"/><w:gridCol w:w="2253"/></w:tblGrid><w:tr w:rsidR="002832AF" w14:paraId="01891159" w14:textId="77777777"><w:trPr><w:trHeight w:val="244"/></w:trPr><w:tc><w:tcPr><w:tcW w:w="6944" w:type="dxa"/><w:tcBorders><w:top w:val="nil"/><w:left w:val="nil"/><w:right w:val="nil"/></w:tcBorders></w:tcPr><w:p w14:paraId="510992AD" w14:textId="77777777" w:rsidR="002832AF" w:rsidRDefault="008A40BE"><w:pPr><w:pStyle w:val="TableParagraph"/><w:ind w:left="112"/><w:rPr><w:sz w:val="20"/></w:rPr></w:pPr><w:r><w:rPr><w:sz w:val="20"/></w:rPr><w:t>Court filing fee</w:t></w:r></w:p></w:tc><w:tc><w:tcPr><w:tcW w:w="1808" w:type="dxa"/><w:tcBorders><w:top w:val="nil"/><w:left w:val="nil"/><w:right w:val="single" w:sz="2" w:space="0" w:color="000000"/></w:tcBorders></w:tcPr><w:p w14:paraId="774CDFAB" w14:textId="185DF1A0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33</w:t></w:r><w:r w:rsidR="009E69A6"><w:rPr><w:sz w:val="20"/></w:rPr><w:t>8</w:t></w:r><w:r><w:rPr><w:sz w:val="20"/></w:rPr><w:t>.00</w:t></w:r></w:p></w:tc><w:tc><w:tcPr><w:tcW w:w="2253" w:type="dxa"/><w:tcBorders><w:top w:val="nil"/><w:left w:val="single" w:sz="2" w:space="0" w:color="000000"/><w:right w:val="nil"/></w:tcBorders><w:shd w:val="clear" w:color="auto" w:fill="A6A6A6"/></w:tcPr><w:p w14:paraId="5B2DA7BE" w14:textId="4A315717" w:rsidR="002832AF" w:rsidRDefault="009E69A6"><w:pPr><w:pStyle w:val="TableParagraph"/><w:spacing w:before="0" w:line="240" w:lineRule="auto"/><w:rPr><w:rFonts w:ascii="Times New Roman"/><w:sz w:val="16"/></w:rPr></w:pPr><w:r><w:rPr><w:rFonts w:ascii="Times New Roman"/><w:sz w:val="16"/></w:rPr><w:t>$338.00</w:t></w:r></w:p></w:tc></w:tr><w:tr w:rsidR="002832AF" w14:paraId="1E835C3F" w14:textId="77777777"><w:trPr><w:trHeight w:val="243"/></w:trPr><w:tc><w:tcPr><w:tcW w:w="6944" w:type="dxa"/><w:tcBorders><w:left w:val="nil"/><w:right w:val="nil"/></w:tcBorders></w:tcPr><w:p w14:paraId="026B3756" w14:textId="77777777" w:rsidR="002832AF" w:rsidRDefault="008A40BE"><w:pPr><w:pStyle w:val="TableParagraph"/><w:ind w:left="112"/><w:rPr><w:sz w:val="20"/></w:rPr></w:pPr><w:r><w:rPr><w:sz w:val="20"/></w:rPr><w:t>Pre-filing credit counseling</w:t></w:r></w:p></w:tc><w:tc><w:tcPr><w:tcW w:w="1808" w:type="dxa"/><w:tcBorders><w:left w:val="nil"/><w:right w:val="single" w:sz="2" w:space="0" w:color="000000"/></w:tcBorders></w:tcPr><w:p w14:paraId="663693F7" w14:textId="77777777" w:rsidR="002832AF" w:rsidRDefault="008A40BE"><w:pPr><w:pStyle w:val="TableParagraph"/><w:tabs><w:tab w:val="left" w:pos="1161"/></w:tabs><w:ind w:left="124"/><w:rPr><w:sz w:val="20"/></w:rPr></w:pPr><w:r><w:rPr><w:sz w:val="20"/></w:rPr><w:t>$</w:t></w:r><w:r><w:rPr><w:sz w:val="20"/></w:rPr><w:tab/><w:t>-</w:t></w:r></w:p></w:tc><w:tc><w:tcPr><w:tcW w:w="2253" w:type="dxa"/><w:tcBorders><w:left w:val="single" w:sz="2" w:space="0" w:color="000000"/><w:right w:val="nil"/></w:tcBorders><w:shd w:val="clear" w:color="auto" w:fill="A6A6A6"/></w:tcPr><w:p w14:paraId="56D75922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38528B64" w14:textId="77777777"><w:trPr><w:trHeight w:val="244"/></w:trPr><w:tc><w:tcPr><w:tcW w:w="6944" w:type="dxa"/><w:tcBorders><w:left w:val="nil"/><w:right w:val="nil"/></w:tcBorders></w:tcPr><w:p w14:paraId="3076B022" w14:textId="48D65FE5" w:rsidR="002832AF" w:rsidRDefault="00C0789E"><w:pPr><w:pStyle w:val="TableParagraph"/><w:ind w:left="112"/><w:rPr><w:sz w:val="20"/></w:rPr></w:pPr><w:r><w:rPr><w:sz w:val="20"/></w:rPr><w:t>4</w:t></w:r><w:r w:rsidR="008A40BE"><w:rPr><w:sz w:val="20"/></w:rPr><w:t xml:space="preserve"> source credit report</w:t></w:r></w:p></w:tc><w:tc><w:tcPr><w:tcW w:w="1808" w:type="dxa"/><w:tcBorders><w:left w:val="nil"/><w:right w:val="single" w:sz="2" w:space="0" w:color="000000"/></w:tcBorders></w:tcPr><w:p w14:paraId="544FDA9F" w14:textId="77777777" w:rsidR="002832AF" w:rsidRDefault="008A40BE"><w:pPr><w:pStyle w:val="TableParagraph"/><w:tabs><w:tab w:val="left" w:pos="1161"/></w:tabs><w:ind w:left="124"/><w:rPr><w:sz w:val="20"/></w:rPr></w:pPr><w:r><w:rPr><w:sz w:val="20"/></w:rPr><w:t>$</w:t></w:r><w:r><w:rPr><w:sz w:val="20"/></w:rPr><w:tab/><w:t>-</w:t></w:r></w:p></w:tc><w:tc><w:tcPr><w:tcW w:w="2253" w:type="dxa"/><w:tcBorders><w:left w:val="single" w:sz="2" w:space="0" w:color="000000"/><w:right w:val="nil"/></w:tcBorders><w:shd w:val="clear" w:color="auto" w:fill="A6A6A6"/></w:tcPr><w:p w14:paraId="1682F08A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4FAD1F81" w14:textId="77777777"><w:trPr><w:trHeight w:val="243"/></w:trPr><w:tc><w:tcPr><w:tcW w:w="6944" w:type="dxa"/><w:tcBorders><w:left w:val="nil"/><w:right w:val="nil"/></w:tcBorders></w:tcPr><w:p w14:paraId="51BA4A14" w14:textId="77777777" w:rsidR="002832AF" w:rsidRDefault="008A40BE"><w:pPr><w:pStyle w:val="TableParagraph"/><w:ind w:left="112"/><w:rPr><w:sz w:val="20"/></w:rPr></w:pPr><w:r><w:rPr><w:sz w:val="20"/></w:rPr><w:t>12 months of credit monitoring</w:t></w:r></w:p></w:tc><w:tc><w:tcPr><w:tcW w:w="1808" w:type="dxa"/><w:tcBorders><w:left w:val="nil"/><w:right w:val="single" w:sz="2" w:space="0" w:color="000000"/></w:tcBorders></w:tcPr><w:p w14:paraId="72B8B76E" w14:textId="77777777" w:rsidR="002832AF" w:rsidRDefault="008A40BE"><w:pPr><w:pStyle w:val="TableParagraph"/><w:tabs><w:tab w:val="left" w:pos="1161"/></w:tabs><w:ind w:left="124"/><w:rPr><w:sz w:val="20"/></w:rPr></w:pPr><w:r><w:rPr><w:sz w:val="20"/></w:rPr><w:t>$</w:t></w:r><w:r><w:rPr><w:sz w:val="20"/></w:rPr><w:tab/><w:t>-</w:t></w:r></w:p></w:tc><w:tc><w:tcPr><w:tcW w:w="2253" w:type="dxa"/><w:tcBorders><w:left w:val="single" w:sz="2" w:space="0" w:color="000000"/><w:right w:val="nil"/></w:tcBorders><w:shd w:val="clear" w:color="auto" w:fill="A6A6A6"/></w:tcPr><w:p w14:paraId="3361F2D2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28924DAF" w14:textId="77777777"><w:trPr><w:trHeight w:val="244"/></w:trPr><w:tc><w:tcPr><w:tcW w:w="6944" w:type="dxa"/><w:tcBorders><w:left w:val="nil"/><w:right w:val="nil"/></w:tcBorders></w:tcPr><w:p w14:paraId="3F9E8110" w14:textId="77777777" w:rsidR="002832AF" w:rsidRDefault="008A40BE"><w:pPr><w:pStyle w:val="TableParagraph"/><w:ind w:left="112"/><w:rPr><w:sz w:val="20"/></w:rPr></w:pPr><w:r><w:rPr><w:sz w:val="20"/></w:rPr><w:t xml:space="preserve">7 steps to 720 credit </w:t></w:r><w:proofErr w:type="gramStart"/><w:r><w:rPr><w:sz w:val="20"/></w:rPr><w:t>repair</w:t></w:r><w:proofErr w:type="gramEnd"/></w:p></w:tc><w:tc><w:tcPr><w:tcW w:w="1808" w:type="dxa"/><w:tcBorders><w:left w:val="nil"/><w:right w:val="single" w:sz="2" w:space="0" w:color="000000"/></w:tcBorders></w:tcPr><w:p w14:paraId="3ECA1D8D" w14:textId="77777777" w:rsidR="002832AF" w:rsidRDefault="008A40BE"><w:pPr><w:pStyle w:val="TableParagraph"/><w:tabs><w:tab w:val="left" w:pos="1161"/></w:tabs><w:ind w:left="124"/><w:rPr><w:sz w:val="20"/></w:rPr></w:pPr><w:r><w:rPr><w:sz w:val="20"/></w:rPr><w:t>$</w:t></w:r><w:r><w:rPr><w:sz w:val="20"/></w:rPr><w:tab/><w:t>-</w:t></w:r></w:p></w:tc><w:tc><w:tcPr><w:tcW w:w="2253" w:type="dxa"/><w:tcBorders><w:left w:val="single" w:sz="2" w:space="0" w:color="000000"/><w:right w:val="nil"/></w:tcBorders><w:shd w:val="clear" w:color="auto" w:fill="A6A6A6"/></w:tcPr><w:p w14:paraId="6ADC82C9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68A0D013" w14:textId="77777777"><w:trPr><w:trHeight w:val="1223"/></w:trPr><w:tc><w:tcPr><w:tcW w:w="6944" w:type="dxa"/><w:tcBorders><w:left w:val="nil"/><w:right w:val="nil"/></w:tcBorders></w:tcPr><w:p w14:paraId="0FBB0560" w14:textId="77777777" w:rsidR="002832AF" w:rsidRDefault="008A40BE"><w:pPr><w:pStyle w:val="TableParagraph"/><w:spacing w:line="240" w:lineRule="auto"/><w:ind w:left="112"/><w:rPr><w:sz w:val="20"/></w:rPr></w:pPr><w:r><w:rPr><w:sz w:val="20"/></w:rPr><w:t>Base attorney fee</w:t></w:r></w:p><w:p w14:paraId="14C9DC57" w14:textId="77777777" w:rsidR="002832AF" w:rsidRDefault="008A40BE"><w:pPr><w:pStyle w:val="TableParagraph"/><w:spacing w:before="15" w:line="240" w:lineRule="auto"/><w:ind w:left="745"/><w:rPr><w:sz w:val="20"/></w:rPr></w:pPr><w:r><w:rPr><w:sz w:val="20"/></w:rPr><w:t>No more creditor calls</w:t></w:r></w:p><w:p w14:paraId="1F16AC61" w14:textId="77777777" w:rsidR="002832AF" w:rsidRDefault="008A40BE"><w:pPr><w:pStyle w:val="TableParagraph"/><w:spacing w:before="14" w:line="240" w:lineRule="auto"/><w:ind w:left="745"/><w:rPr><w:sz w:val="20"/></w:rPr></w:pPr><w:r><w:rPr><w:sz w:val="20"/></w:rPr><w:t>Help gathering documents and information</w:t></w:r></w:p><w:p w14:paraId="43DFD69C" w14:textId="77777777" w:rsidR="002832AF" w:rsidRDefault="008A40BE"><w:pPr><w:pStyle w:val="TableParagraph"/><w:spacing w:before="5" w:line="240" w:lineRule="atLeast"/><w:ind w:left="745" w:right="1130"/><w:rPr><w:sz w:val="20"/></w:rPr></w:pPr><w:r><w:rPr><w:w w:val="95"/><w:sz w:val="20"/></w:rPr><w:t>Prepare</w:t></w:r><w:r><w:rPr><w:spacing w:val="-36"/><w:w w:val="95"/><w:sz w:val="20"/></w:rPr><w:t xml:space="preserve"> </w:t></w:r><w:r><w:rPr><w:w w:val="95"/><w:sz w:val="20"/></w:rPr><w:t>necessary</w:t></w:r><w:r><w:rPr><w:spacing w:val="-35"/><w:w w:val="95"/><w:sz w:val="20"/></w:rPr><w:t xml:space="preserve"> </w:t></w:r><w:r><w:rPr><w:w w:val="95"/><w:sz w:val="20"/></w:rPr><w:t>petition,</w:t></w:r><w:r><w:rPr><w:spacing w:val="-34"/><w:w w:val="95"/><w:sz w:val="20"/></w:rPr><w:t xml:space="preserve"> </w:t></w:r><w:r><w:rPr><w:w w:val="95"/><w:sz w:val="20"/></w:rPr><w:t>schedules,</w:t></w:r><w:r><w:rPr><w:spacing w:val="-35"/><w:w w:val="95"/><w:sz w:val="20"/></w:rPr><w:t xml:space="preserve"> </w:t></w:r><w:r><w:rPr><w:w w:val="95"/><w:sz w:val="20"/></w:rPr><w:t>and</w:t></w:r><w:r><w:rPr><w:spacing w:val="-36"/><w:w w:val="95"/><w:sz w:val="20"/></w:rPr><w:t xml:space="preserve"> </w:t></w:r><w:r><w:rPr><w:w w:val="95"/><w:sz w:val="20"/></w:rPr><w:t>related</w:t></w:r><w:r><w:rPr><w:spacing w:val="-35"/><w:w w:val="95"/><w:sz w:val="20"/></w:rPr><w:t xml:space="preserve"> </w:t></w:r><w:r><w:rPr><w:w w:val="95"/><w:sz w:val="20"/></w:rPr><w:t xml:space="preserve">documents </w:t></w:r><w:r><w:rPr><w:sz w:val="20"/></w:rPr><w:t>Review</w:t></w:r><w:r><w:rPr><w:spacing w:val="-18"/><w:sz w:val="20"/></w:rPr><w:t xml:space="preserve"> </w:t></w:r><w:r><w:rPr><w:sz w:val="20"/></w:rPr><w:t>final</w:t></w:r><w:r><w:rPr><w:spacing w:val="-17"/><w:sz w:val="20"/></w:rPr><w:t xml:space="preserve"> </w:t></w:r><w:r><w:rPr><w:sz w:val="20"/></w:rPr><w:t>documents</w:t></w:r><w:r><w:rPr><w:spacing w:val="-17"/><w:sz w:val="20"/></w:rPr><w:t xml:space="preserve"> </w:t></w:r><w:r><w:rPr><w:sz w:val="20"/></w:rPr><w:t>with</w:t></w:r><w:r><w:rPr><w:spacing w:val="-18"/><w:sz w:val="20"/></w:rPr><w:t xml:space="preserve"> </w:t></w:r><w:r><w:rPr><w:sz w:val="20"/></w:rPr><w:t>you</w:t></w:r><w:r><w:rPr><w:spacing w:val="-18"/><w:sz w:val="20"/></w:rPr><w:t xml:space="preserve"> </w:t></w:r><w:r><w:rPr><w:sz w:val="20"/></w:rPr><w:t>before</w:t></w:r><w:r><w:rPr><w:spacing w:val="-17"/><w:sz w:val="20"/></w:rPr><w:t xml:space="preserve"> </w:t></w:r><w:r><w:rPr><w:sz w:val="20"/></w:rPr><w:t>filing</w:t></w:r></w:p></w:tc><w:tc><w:tcPr><w:tcW w:w="1808" w:type="dxa"/><w:tcBorders><w:left w:val="nil"/><w:right w:val="single" w:sz="2" w:space="0" w:color="000000"/></w:tcBorders></w:tcPr><w:p w14:paraId="7D39028C" w14:textId="77777777" w:rsidR="002832AF" w:rsidRDefault="008A40BE"><w:pPr><w:pStyle w:val="TableParagraph"/><w:tabs><w:tab w:val="left" w:pos="767"/></w:tabs><w:spacing w:line="240" w:lineRule="auto"/><w:ind w:left="124"/><w:rPr><w:sz w:val="20"/></w:rPr></w:pPr><w:r><w:rPr><w:sz w:val="20"/></w:rPr><w:t>$</w:t></w:r><w:r><w:rPr><w:sz w:val="20"/></w:rPr><w:tab/><w:t>1,995.00</w:t></w:r></w:p></w:tc><w:tc><w:tcPr><w:tcW w:w="2253" w:type="dxa"/><w:tcBorders><w:left w:val="single" w:sz="2" w:space="0" w:color="000000"/><w:right w:val="nil"/></w:tcBorders><w:shd w:val="clear" w:color="auto" w:fill="A6A6A6"/></w:tcPr><w:p w14:paraId="0F23B9EF" w14:textId="27382B87" w:rsidR="002832AF" w:rsidRDefault="009E69A6"><w:pPr><w:pStyle w:val="TableParagraph"/><w:spacing w:before="0" w:line="240" w:lineRule="auto"/><w:rPr><w:rFonts w:ascii="Times New Roman"/><w:sz w:val="20"/></w:rPr></w:pPr><w:r><w:rPr><w:rFonts w:ascii="Times New Roman"/><w:sz w:val="20"/></w:rPr><w:t>$1</w:t></w:r><w:r w:rsidR="00AE0CB1"><w:rPr><w:rFonts w:ascii="Times New Roman"/><w:sz w:val="20"/></w:rPr><w:t>,</w:t></w:r><w:r><w:rPr><w:rFonts w:ascii="Times New Roman"/><w:sz w:val="20"/></w:rPr><w:t>995.00</w:t></w:r></w:p></w:tc></w:tr><w:tr w:rsidR="002832AF" w14:paraId="1D3C319C" w14:textId="77777777"><w:trPr><w:trHeight w:val="244"/></w:trPr><w:tc><w:tcPr><w:tcW w:w="6944" w:type="dxa"/><w:tcBorders><w:left w:val="nil"/><w:right w:val="nil"/></w:tcBorders></w:tcPr><w:p w14:paraId="7C5B6953" w14:textId="77777777" w:rsidR="002832AF" w:rsidRDefault="008A40BE"><w:pPr><w:pStyle w:val="TableParagraph"/><w:ind w:left="112"/><w:rPr><w:sz w:val="20"/></w:rPr></w:pPr><w:r><w:rPr><w:sz w:val="20"/></w:rPr><w:t>Joint filing</w:t></w:r></w:p></w:tc><w:tc><w:tcPr><w:tcW w:w="1808" w:type="dxa"/><w:tcBorders><w:left w:val="nil"/><w:right w:val="single" w:sz="2" w:space="0" w:color="000000"/></w:tcBorders></w:tcPr><w:p w14:paraId="59E4A217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200.00</w:t></w:r></w:p></w:tc><w:tc><w:tcPr><w:tcW w:w="2253" w:type="dxa"/><w:tcBorders><w:left w:val="single" w:sz="2" w:space="0" w:color="000000"/><w:right w:val="nil"/></w:tcBorders><w:shd w:val="clear" w:color="auto" w:fill="A6A6A6"/></w:tcPr><w:p w14:paraId="332B3FD2" w14:textId="759072C3" w:rsidR="002832AF" w:rsidRDefault="002832AF"><w:pPr><w:pStyle w:val="TableParagraph"/><w:spacing w:before="0" w:line="240" w:lineRule="auto"/><w:rPr><w:rFonts w:ascii="Times New Roman"/><w:sz w:val="16"/></w:rPr></w:pPr></w:p></w:tc></w:tr><w:tr w:rsidR="002832AF" w14:paraId="4CF46B4C" w14:textId="77777777"><w:trPr><w:trHeight w:val="244"/></w:trPr><w:tc><w:tcPr><w:tcW w:w="6944" w:type="dxa"/><w:tcBorders><w:left w:val="nil"/><w:right w:val="nil"/></w:tcBorders></w:tcPr><w:p w14:paraId="2947EABD" w14:textId="77777777" w:rsidR="002832AF" w:rsidRDefault="008A40BE"><w:pPr><w:pStyle w:val="TableParagraph"/><w:ind w:left="112"/><w:rPr><w:sz w:val="20"/></w:rPr></w:pPr><w:r><w:rPr><w:sz w:val="20"/></w:rPr><w:t>Above median income</w:t></w:r></w:p></w:tc><w:tc><w:tcPr><w:tcW w:w="1808" w:type="dxa"/><w:tcBorders><w:left w:val="nil"/><w:right w:val="single" w:sz="2" w:space="0" w:color="000000"/></w:tcBorders></w:tcPr><w:p w14:paraId="47052FEC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500.00</w:t></w:r></w:p></w:tc><w:tc><w:tcPr><w:tcW w:w="2253" w:type="dxa"/><w:tcBorders><w:left w:val="single" w:sz="2" w:space="0" w:color="000000"/><w:right w:val="nil"/></w:tcBorders><w:shd w:val="clear" w:color="auto" w:fill="A6A6A6"/></w:tcPr><w:p w14:paraId="2D0C53B7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1C26D5AF" w14:textId="77777777"><w:trPr><w:trHeight w:val="243"/></w:trPr><w:tc><w:tcPr><w:tcW w:w="6944" w:type="dxa"/><w:tcBorders><w:left w:val="nil"/><w:right w:val="nil"/></w:tcBorders></w:tcPr><w:p w14:paraId="57C517F4" w14:textId="77777777" w:rsidR="002832AF" w:rsidRDefault="008A40BE"><w:pPr><w:pStyle w:val="TableParagraph"/><w:ind w:left="112"/><w:rPr><w:sz w:val="20"/></w:rPr></w:pPr><w:r><w:rPr><w:sz w:val="20"/></w:rPr><w:t>Protect your home</w:t></w:r></w:p></w:tc><w:tc><w:tcPr><w:tcW w:w="1808" w:type="dxa"/><w:tcBorders><w:left w:val="nil"/><w:right w:val="single" w:sz="2" w:space="0" w:color="000000"/></w:tcBorders></w:tcPr><w:p w14:paraId="3F34C136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150.00</w:t></w:r></w:p></w:tc><w:tc><w:tcPr><w:tcW w:w="2253" w:type="dxa"/><w:tcBorders><w:left w:val="single" w:sz="2" w:space="0" w:color="000000"/><w:right w:val="nil"/></w:tcBorders><w:shd w:val="clear" w:color="auto" w:fill="A6A6A6"/></w:tcPr><w:p w14:paraId="65E4F8BA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6DB67887" w14:textId="77777777"><w:trPr><w:trHeight w:val="244"/></w:trPr><w:tc><w:tcPr><w:tcW w:w="6944" w:type="dxa"/><w:tcBorders><w:left w:val="nil"/><w:right w:val="nil"/></w:tcBorders></w:tcPr><w:p w14:paraId="18E05373" w14:textId="77777777" w:rsidR="002832AF" w:rsidRDefault="008A40BE"><w:pPr><w:pStyle w:val="TableParagraph"/><w:ind w:left="112"/><w:rPr><w:sz w:val="20"/></w:rPr></w:pPr><w:r><w:rPr><w:sz w:val="20"/></w:rPr><w:t>Protect other real estate</w:t></w:r></w:p></w:tc><w:tc><w:tcPr><w:tcW w:w="1808" w:type="dxa"/><w:tcBorders><w:left w:val="nil"/><w:right w:val="single" w:sz="2" w:space="0" w:color="000000"/></w:tcBorders></w:tcPr><w:p w14:paraId="70EE1115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300.00</w:t></w:r></w:p></w:tc><w:tc><w:tcPr><w:tcW w:w="2253" w:type="dxa"/><w:tcBorders><w:left w:val="single" w:sz="2" w:space="0" w:color="000000"/><w:right w:val="nil"/></w:tcBorders><w:shd w:val="clear" w:color="auto" w:fill="A6A6A6"/></w:tcPr><w:p w14:paraId="78123635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4C88CB66" w14:textId="77777777"><w:trPr><w:trHeight w:val="243"/></w:trPr><w:tc><w:tcPr><w:tcW w:w="6944" w:type="dxa"/><w:tcBorders><w:left w:val="nil"/><w:right w:val="nil"/></w:tcBorders></w:tcPr><w:p w14:paraId="0C3AB4D4" w14:textId="77777777" w:rsidR="002832AF" w:rsidRDefault="008A40BE"><w:pPr><w:pStyle w:val="TableParagraph"/><w:ind w:left="112"/><w:rPr><w:sz w:val="20"/></w:rPr></w:pPr><w:r><w:rPr><w:sz w:val="20"/></w:rPr><w:t>Protect your car</w:t></w:r></w:p></w:tc><w:tc><w:tcPr><w:tcW w:w="1808" w:type="dxa"/><w:tcBorders><w:left w:val="nil"/><w:right w:val="single" w:sz="2" w:space="0" w:color="000000"/></w:tcBorders></w:tcPr><w:p w14:paraId="4337DE24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100.00</w:t></w:r></w:p></w:tc><w:tc><w:tcPr><w:tcW w:w="2253" w:type="dxa"/><w:tcBorders><w:left w:val="single" w:sz="2" w:space="0" w:color="000000"/><w:right w:val="nil"/></w:tcBorders><w:shd w:val="clear" w:color="auto" w:fill="A6A6A6"/></w:tcPr><w:p w14:paraId="5151DC99" w14:textId="54FBC48C" w:rsidR="002832AF" w:rsidRDefault="009A5FC8"><w:pPr><w:pStyle w:val="TableParagraph"/><w:spacing w:before="0" w:line="240" w:lineRule="auto"/><w:rPr><w:rFonts w:ascii="Times New Roman"/><w:sz w:val="16"/></w:rPr></w:pPr><w:r><w:rPr><w:rFonts w:ascii="Times New Roman"/><w:sz w:val="16"/></w:rPr><w:t>$100.00</w:t></w:r></w:p></w:tc></w:tr><w:tr w:rsidR="002832AF" w14:paraId="28AC73F3" w14:textId="77777777"><w:trPr><w:trHeight w:val="244"/></w:trPr><w:tc><w:tcPr><w:tcW w:w="6944" w:type="dxa"/><w:tcBorders><w:left w:val="nil"/><w:right w:val="nil"/></w:tcBorders></w:tcPr><w:p w14:paraId="36EFDE86" w14:textId="77777777" w:rsidR="002832AF" w:rsidRDefault="008A40BE"><w:pPr><w:pStyle w:val="TableParagraph"/><w:ind w:left="112"/><w:rPr><w:sz w:val="20"/></w:rPr></w:pPr><w:r><w:rPr><w:sz w:val="20"/></w:rPr><w:t>Protect your retirement account</w:t></w:r></w:p></w:tc><w:tc><w:tcPr><w:tcW w:w="1808" w:type="dxa"/><w:tcBorders><w:left w:val="nil"/><w:right w:val="single" w:sz="2" w:space="0" w:color="000000"/></w:tcBorders></w:tcPr><w:p w14:paraId="2B3885AF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200.00</w:t></w:r></w:p></w:tc><w:tc><w:tcPr><w:tcW w:w="2253" w:type="dxa"/><w:tcBorders><w:left w:val="single" w:sz="2" w:space="0" w:color="000000"/><w:right w:val="nil"/></w:tcBorders><w:shd w:val="clear" w:color="auto" w:fill="A6A6A6"/></w:tcPr><w:p w14:paraId="326D5D99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5014DA85" w14:textId="77777777"><w:trPr><w:trHeight w:val="243"/></w:trPr><w:tc><w:tcPr><w:tcW w:w="6944" w:type="dxa"/><w:tcBorders><w:left w:val="nil"/><w:right w:val="nil"/></w:tcBorders></w:tcPr><w:p w14:paraId="7AE9020C" w14:textId="77777777" w:rsidR="002832AF" w:rsidRDefault="008A40BE"><w:pPr><w:pStyle w:val="TableParagraph"/><w:ind w:left="112"/><w:rPr><w:sz w:val="20"/></w:rPr></w:pPr><w:r><w:rPr><w:sz w:val="20"/></w:rPr><w:t>Manage trustee's interest in your claim against somebody else</w:t></w:r></w:p></w:tc><w:tc><w:tcPr><w:tcW w:w="1808" w:type="dxa"/><w:tcBorders><w:left w:val="nil"/><w:right w:val="single" w:sz="2" w:space="0" w:color="000000"/></w:tcBorders></w:tcPr><w:p w14:paraId="58007F38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150.00</w:t></w:r></w:p></w:tc><w:tc><w:tcPr><w:tcW w:w="2253" w:type="dxa"/><w:tcBorders><w:left w:val="single" w:sz="2" w:space="0" w:color="000000"/><w:right w:val="nil"/></w:tcBorders><w:shd w:val="clear" w:color="auto" w:fill="A6A6A6"/></w:tcPr><w:p w14:paraId="261D60BC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0479E015" w14:textId="77777777"><w:trPr><w:trHeight w:val="244"/></w:trPr><w:tc><w:tcPr><w:tcW w:w="6944" w:type="dxa"/><w:tcBorders><w:left w:val="nil"/><w:right w:val="nil"/></w:tcBorders></w:tcPr><w:p w14:paraId="4B10126F" w14:textId="77777777" w:rsidR="002832AF" w:rsidRDefault="008A40BE"><w:pPr><w:pStyle w:val="TableParagraph"/><w:ind w:left="112"/><w:rPr><w:sz w:val="20"/></w:rPr></w:pPr><w:r><w:rPr><w:sz w:val="20"/></w:rPr><w:t>Negotiate with trustee to protect unexempt assets</w:t></w:r></w:p></w:tc><w:tc><w:tcPr><w:tcW w:w="1808" w:type="dxa"/><w:tcBorders><w:left w:val="nil"/><w:right w:val="single" w:sz="2" w:space="0" w:color="000000"/></w:tcBorders></w:tcPr><w:p w14:paraId="429FF84D" w14:textId="77777777" w:rsidR="002832AF" w:rsidRDefault="008A40BE"><w:pPr><w:pStyle w:val="TableParagraph"/><w:tabs><w:tab w:val="left" w:pos="812"/></w:tabs><w:ind w:left="124"/><w:rPr><w:sz w:val="20"/></w:rPr></w:pPr><w:r><w:rPr><w:sz w:val="20"/></w:rPr><w:t>$</w:t></w:r><w:r><w:rPr><w:sz w:val="20"/></w:rPr><w:tab/><w:t>1,000.00</w:t></w:r></w:p></w:tc><w:tc><w:tcPr><w:tcW w:w="2253" w:type="dxa"/><w:tcBorders><w:left w:val="single" w:sz="2" w:space="0" w:color="000000"/><w:right w:val="nil"/></w:tcBorders><w:shd w:val="clear" w:color="auto" w:fill="A6A6A6"/></w:tcPr><w:p w14:paraId="0E0582DC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6C48E5C5" w14:textId="77777777"><w:trPr><w:trHeight w:val="244"/></w:trPr><w:tc><w:tcPr><w:tcW w:w="6944" w:type="dxa"/><w:tcBorders><w:left w:val="nil"/><w:right w:val="nil"/></w:tcBorders></w:tcPr><w:p w14:paraId="529634E8" w14:textId="77777777" w:rsidR="002832AF" w:rsidRDefault="008A40BE"><w:pPr><w:pStyle w:val="TableParagraph"/><w:ind w:left="112"/><w:rPr><w:sz w:val="20"/></w:rPr></w:pPr><w:r><w:rPr><w:sz w:val="20"/></w:rPr><w:t>Protect your property if you aren't eligible for your state's exemptions</w:t></w:r></w:p></w:tc><w:tc><w:tcPr><w:tcW w:w="1808" w:type="dxa"/><w:tcBorders><w:left w:val="nil"/><w:right w:val="single" w:sz="2" w:space="0" w:color="000000"/></w:tcBorders></w:tcPr><w:p w14:paraId="677899B8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150.00</w:t></w:r></w:p></w:tc><w:tc><w:tcPr><w:tcW w:w="2253" w:type="dxa"/><w:tcBorders><w:left w:val="single" w:sz="2" w:space="0" w:color="000000"/><w:right w:val="nil"/></w:tcBorders><w:shd w:val="clear" w:color="auto" w:fill="A6A6A6"/></w:tcPr><w:p w14:paraId="18AE2833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5F3AC7F7" w14:textId="77777777"><w:trPr><w:trHeight w:val="243"/></w:trPr><w:tc><w:tcPr><w:tcW w:w="6944" w:type="dxa"/><w:tcBorders><w:left w:val="nil"/><w:right w:val="nil"/></w:tcBorders></w:tcPr><w:p w14:paraId="43A3AE14" w14:textId="3D5365AB" w:rsidR="002832AF" w:rsidRDefault="00234F86"><w:pPr><w:pStyle w:val="TableParagraph"/><w:ind w:left="112"/><w:rPr><w:sz w:val="20"/></w:rPr></w:pPr><w:r><w:rPr><w:sz w:val="20"/></w:rPr><w:t>Adding Creditors after Petition is filed</w:t></w:r></w:p></w:tc><w:tc><w:tcPr><w:tcW w:w="1808" w:type="dxa"/><w:tcBorders><w:left w:val="nil"/><w:right w:val="single" w:sz="2" w:space="0" w:color="000000"/></w:tcBorders></w:tcPr><w:p w14:paraId="795A0450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150.00</w:t></w:r></w:p></w:tc><w:tc><w:tcPr><w:tcW w:w="2253" w:type="dxa"/><w:tcBorders><w:left w:val="single" w:sz="2" w:space="0" w:color="000000"/><w:right w:val="nil"/></w:tcBorders><w:shd w:val="clear" w:color="auto" w:fill="A6A6A6"/></w:tcPr><w:p w14:paraId="0D64631B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6083EA3F" w14:textId="77777777"><w:trPr><w:trHeight w:val="244"/></w:trPr><w:tc><w:tcPr><w:tcW w:w="6944" w:type="dxa"/><w:tcBorders><w:left w:val="nil"/><w:right w:val="nil"/></w:tcBorders></w:tcPr><w:p w14:paraId="6D1641AB" w14:textId="77777777" w:rsidR="002832AF" w:rsidRDefault="008A40BE"><w:pPr><w:pStyle w:val="TableParagraph"/><w:ind w:left="112"/><w:rPr><w:sz w:val="20"/></w:rPr></w:pPr><w:r><w:rPr><w:sz w:val="20"/></w:rPr><w:t>Review and manage child support obligations</w:t></w:r></w:p></w:tc><w:tc><w:tcPr><w:tcW w:w="1808" w:type="dxa"/><w:tcBorders><w:left w:val="nil"/><w:right w:val="single" w:sz="2" w:space="0" w:color="000000"/></w:tcBorders></w:tcPr><w:p w14:paraId="09E22F64" w14:textId="77777777" w:rsidR="002832AF" w:rsidRDefault="008A40BE"><w:pPr><w:pStyle w:val="TableParagraph"/><w:tabs><w:tab w:val="left" w:pos="1025"/></w:tabs><w:ind w:left="124"/><w:rPr><w:sz w:val="20"/></w:rPr></w:pPr><w:r><w:rPr><w:sz w:val="20"/></w:rPr><w:t>$</w:t></w:r><w:r><w:rPr><w:sz w:val="20"/></w:rPr><w:tab/><w:t>75.00</w:t></w:r></w:p></w:tc><w:tc><w:tcPr><w:tcW w:w="2253" w:type="dxa"/><w:tcBorders><w:left w:val="single" w:sz="2" w:space="0" w:color="000000"/><w:right w:val="nil"/></w:tcBorders><w:shd w:val="clear" w:color="auto" w:fill="A6A6A6"/></w:tcPr><w:p w14:paraId="4540C2F4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50301B87" w14:textId="77777777"><w:trPr><w:trHeight w:val="243"/></w:trPr><w:tc><w:tcPr><w:tcW w:w="6944" w:type="dxa"/><w:tcBorders><w:left w:val="nil"/><w:right w:val="nil"/></w:tcBorders></w:tcPr><w:p w14:paraId="3FBE6A66" w14:textId="77777777" w:rsidR="002832AF" w:rsidRDefault="008A40BE"><w:pPr><w:pStyle w:val="TableParagraph"/><w:ind w:left="112"/><w:rPr><w:sz w:val="20"/></w:rPr></w:pPr><w:r><w:rPr><w:sz w:val="20"/></w:rPr><w:t>Notify State Courts of your bankruptcy to stop other lawsuits</w:t></w:r></w:p></w:tc><w:tc><w:tcPr><w:tcW w:w="1808" w:type="dxa"/><w:tcBorders><w:left w:val="nil"/><w:right w:val="single" w:sz="2" w:space="0" w:color="000000"/></w:tcBorders></w:tcPr><w:p w14:paraId="07049A08" w14:textId="77777777" w:rsidR="002832AF" w:rsidRDefault="008A40BE"><w:pPr><w:pStyle w:val="TableParagraph"/><w:tabs><w:tab w:val="left" w:pos="1025"/></w:tabs><w:ind w:left="124"/><w:rPr><w:sz w:val="20"/></w:rPr></w:pPr><w:r><w:rPr><w:sz w:val="20"/></w:rPr><w:t>$</w:t></w:r><w:r><w:rPr><w:sz w:val="20"/></w:rPr><w:tab/><w:t>75.00</w:t></w:r></w:p></w:tc><w:tc><w:tcPr><w:tcW w:w="2253" w:type="dxa"/><w:tcBorders><w:left w:val="single" w:sz="2" w:space="0" w:color="000000"/><w:right w:val="nil"/></w:tcBorders><w:shd w:val="clear" w:color="auto" w:fill="A6A6A6"/></w:tcPr><w:p w14:paraId="5695E99D" w14:textId="395C6DA6" w:rsidR="002832AF" w:rsidRDefault="002832AF"><w:pPr><w:pStyle w:val="TableParagraph"/><w:spacing w:before="0" w:line="240" w:lineRule="auto"/><w:rPr><w:rFonts w:ascii="Times New Roman"/><w:sz w:val="16"/></w:rPr></w:pPr></w:p></w:tc></w:tr><w:tr w:rsidR="002832AF" w14:paraId="11795C4A" w14:textId="77777777"><w:trPr><w:trHeight w:val="244"/></w:trPr><w:tc><w:tcPr><w:tcW w:w="6944" w:type="dxa"/><w:tcBorders><w:left w:val="nil"/><w:right w:val="nil"/></w:tcBorders></w:tcPr><w:p w14:paraId="609CEEAC" w14:textId="77777777" w:rsidR="002832AF" w:rsidRDefault="008A40BE"><w:pPr><w:pStyle w:val="TableParagraph"/><w:ind w:left="112"/><w:rPr><w:sz w:val="20"/></w:rPr></w:pPr><w:r><w:rPr><w:sz w:val="20"/></w:rPr><w:t>Avoid a judicial lien against your home</w:t></w:r></w:p></w:tc><w:tc><w:tcPr><w:tcW w:w="1808" w:type="dxa"/><w:tcBorders><w:left w:val="nil"/><w:right w:val="single" w:sz="2" w:space="0" w:color="000000"/></w:tcBorders></w:tcPr><w:p w14:paraId="7F7D1426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150.00</w:t></w:r></w:p></w:tc><w:tc><w:tcPr><w:tcW w:w="2253" w:type="dxa"/><w:tcBorders><w:left w:val="single" w:sz="2" w:space="0" w:color="000000"/><w:right w:val="nil"/></w:tcBorders><w:shd w:val="clear" w:color="auto" w:fill="A6A6A6"/></w:tcPr><w:p w14:paraId="7C7AE392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16E00985" w14:textId="77777777"><w:trPr><w:trHeight w:val="244"/></w:trPr><w:tc><w:tcPr><w:tcW w:w="6944" w:type="dxa"/><w:tcBorders><w:left w:val="nil"/><w:right w:val="nil"/></w:tcBorders></w:tcPr><w:p w14:paraId="77D64D49" w14:textId="77777777" w:rsidR="002832AF" w:rsidRDefault="008A40BE"><w:pPr><w:pStyle w:val="TableParagraph"/><w:ind w:left="112"/><w:rPr><w:sz w:val="20"/></w:rPr></w:pPr><w:r><w:rPr><w:sz w:val="20"/></w:rPr><w:t>Avoid a lien against other property</w:t></w:r></w:p></w:tc><w:tc><w:tcPr><w:tcW w:w="1808" w:type="dxa"/><w:tcBorders><w:left w:val="nil"/><w:right w:val="single" w:sz="2" w:space="0" w:color="000000"/></w:tcBorders></w:tcPr><w:p w14:paraId="735FD184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250.00</w:t></w:r></w:p></w:tc><w:tc><w:tcPr><w:tcW w:w="2253" w:type="dxa"/><w:tcBorders><w:left w:val="single" w:sz="2" w:space="0" w:color="000000"/><w:right w:val="nil"/></w:tcBorders><w:shd w:val="clear" w:color="auto" w:fill="A6A6A6"/></w:tcPr><w:p w14:paraId="3DF5B9A7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72A690CA" w14:textId="77777777"><w:trPr><w:trHeight w:val="243"/></w:trPr><w:tc><w:tcPr><w:tcW w:w="6944" w:type="dxa"/><w:tcBorders><w:left w:val="nil"/><w:right w:val="nil"/></w:tcBorders></w:tcPr><w:p w14:paraId="2BDA0298" w14:textId="77777777" w:rsidR="002832AF" w:rsidRDefault="008A40BE"><w:pPr><w:pStyle w:val="TableParagraph"/><w:ind w:left="112"/><w:rPr><w:sz w:val="20"/></w:rPr></w:pPr><w:r><w:rPr><w:sz w:val="20"/></w:rPr><w:t>Notify and protect you from more than 50 creditors</w:t></w:r></w:p></w:tc><w:tc><w:tcPr><w:tcW w:w="1808" w:type="dxa"/><w:tcBorders><w:left w:val="nil"/><w:right w:val="single" w:sz="2" w:space="0" w:color="000000"/></w:tcBorders></w:tcPr><w:p w14:paraId="65A23B70" w14:textId="77777777" w:rsidR="002832AF" w:rsidRDefault="008A40BE"><w:pPr><w:pStyle w:val="TableParagraph"/><w:tabs><w:tab w:val="left" w:pos="1025"/></w:tabs><w:ind w:left="124"/><w:rPr><w:sz w:val="20"/></w:rPr></w:pPr><w:r><w:rPr><w:sz w:val="20"/></w:rPr><w:t>$</w:t></w:r><w:r><w:rPr><w:sz w:val="20"/></w:rPr><w:tab/><w:t>50.00</w:t></w:r></w:p></w:tc><w:tc><w:tcPr><w:tcW w:w="2253" w:type="dxa"/><w:tcBorders><w:left w:val="single" w:sz="2" w:space="0" w:color="000000"/><w:right w:val="nil"/></w:tcBorders><w:shd w:val="clear" w:color="auto" w:fill="A6A6A6"/></w:tcPr><w:p w14:paraId="1BCF16B3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3DD00F2F" w14:textId="77777777"><w:trPr><w:trHeight w:val="244"/></w:trPr><w:tc><w:tcPr><w:tcW w:w="6944" w:type="dxa"/><w:tcBorders><w:left w:val="nil"/><w:right w:val="nil"/></w:tcBorders></w:tcPr><w:p w14:paraId="7B0D8553" w14:textId="77777777" w:rsidR="002832AF" w:rsidRDefault="008A40BE"><w:pPr><w:pStyle w:val="TableParagraph"/><w:ind w:left="112"/><w:rPr><w:sz w:val="20"/></w:rPr></w:pPr><w:r><w:rPr><w:sz w:val="20"/></w:rPr><w:t>Coordinate with the trustee and taxing authorities for unfiled tax returns</w:t></w:r></w:p></w:tc><w:tc><w:tcPr><w:tcW w:w="1808" w:type="dxa"/><w:tcBorders><w:left w:val="nil"/><w:right w:val="single" w:sz="2" w:space="0" w:color="000000"/></w:tcBorders></w:tcPr><w:p w14:paraId="50C0A960" w14:textId="77777777" w:rsidR="002832AF" w:rsidRDefault="008A40BE"><w:pPr><w:pStyle w:val="TableParagraph"/><w:tabs><w:tab w:val="left" w:pos="1025"/></w:tabs><w:ind w:left="124"/><w:rPr><w:sz w:val="20"/></w:rPr></w:pPr><w:r><w:rPr><w:sz w:val="20"/></w:rPr><w:t>$</w:t></w:r><w:r><w:rPr><w:sz w:val="20"/></w:rPr><w:tab/><w:t>75.00</w:t></w:r></w:p></w:tc><w:tc><w:tcPr><w:tcW w:w="2253" w:type="dxa"/><w:tcBorders><w:left w:val="single" w:sz="2" w:space="0" w:color="000000"/><w:right w:val="nil"/></w:tcBorders><w:shd w:val="clear" w:color="auto" w:fill="A6A6A6"/></w:tcPr><w:p w14:paraId="0A2EBB31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127CEB9E" w14:textId="77777777"><w:trPr><w:trHeight w:val="243"/></w:trPr><w:tc><w:tcPr><w:tcW w:w="6944" w:type="dxa"/><w:tcBorders><w:left w:val="nil"/><w:right w:val="nil"/></w:tcBorders></w:tcPr><w:p w14:paraId="71E34361" w14:textId="77777777" w:rsidR="002832AF" w:rsidRDefault="008A40BE"><w:pPr><w:pStyle w:val="TableParagraph"/><w:ind w:left="112"/><w:rPr><w:sz w:val="20"/></w:rPr></w:pPr><w:r><w:rPr><w:sz w:val="20"/></w:rPr><w:t>Protect your active business from the trustee</w:t></w:r></w:p></w:tc><w:tc><w:tcPr><w:tcW w:w="1808" w:type="dxa"/><w:tcBorders><w:left w:val="nil"/><w:right w:val="single" w:sz="2" w:space="0" w:color="000000"/></w:tcBorders></w:tcPr><w:p w14:paraId="369CE11E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300.00</w:t></w:r></w:p></w:tc><w:tc><w:tcPr><w:tcW w:w="2253" w:type="dxa"/><w:tcBorders><w:left w:val="single" w:sz="2" w:space="0" w:color="000000"/><w:right w:val="nil"/></w:tcBorders><w:shd w:val="clear" w:color="auto" w:fill="A6A6A6"/></w:tcPr><w:p w14:paraId="3B74FF8F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71F084BE" w14:textId="77777777"><w:trPr><w:trHeight w:val="244"/></w:trPr><w:tc><w:tcPr><w:tcW w:w="6944" w:type="dxa"/><w:tcBorders><w:left w:val="nil"/><w:right w:val="nil"/></w:tcBorders></w:tcPr><w:p w14:paraId="5D67B7A1" w14:textId="77777777" w:rsidR="002832AF" w:rsidRDefault="008A40BE"><w:pPr><w:pStyle w:val="TableParagraph"/><w:ind w:left="112"/><w:rPr><w:sz w:val="20"/></w:rPr></w:pPr><w:r><w:rPr><w:sz w:val="20"/></w:rPr><w:t>Disclose and protect remaining business assets from your closed business</w:t></w:r></w:p></w:tc><w:tc><w:tcPr><w:tcW w:w="1808" w:type="dxa"/><w:tcBorders><w:left w:val="nil"/><w:right w:val="single" w:sz="2" w:space="0" w:color="000000"/></w:tcBorders></w:tcPr><w:p w14:paraId="6EFC9445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125.00</w:t></w:r></w:p></w:tc><w:tc><w:tcPr><w:tcW w:w="2253" w:type="dxa"/><w:tcBorders><w:left w:val="single" w:sz="2" w:space="0" w:color="000000"/><w:right w:val="nil"/></w:tcBorders><w:shd w:val="clear" w:color="auto" w:fill="A6A6A6"/></w:tcPr><w:p w14:paraId="6AD113C6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0F204EB5" w14:textId="77777777"><w:trPr><w:trHeight w:val="244"/></w:trPr><w:tc><w:tcPr><w:tcW w:w="6944" w:type="dxa"/><w:tcBorders><w:left w:val="nil"/><w:right w:val="nil"/></w:tcBorders></w:tcPr><w:p w14:paraId="332169EE" w14:textId="311D8489" w:rsidR="002832AF" w:rsidRDefault="00D317A6"><w:pPr><w:pStyle w:val="TableParagraph"/><w:ind w:left="112"/><w:rPr><w:sz w:val="20"/></w:rPr></w:pPr><w:r><w:rPr><w:sz w:val="20"/></w:rPr><w:t>Assist</w:t></w:r><w:r w:rsidR="007B2DAA"><w:rPr><w:sz w:val="20"/></w:rPr><w:t>ance with</w:t></w:r><w:r><w:rPr><w:sz w:val="20"/></w:rPr><w:t xml:space="preserve"> Credit </w:t></w:r><w:r w:rsidR="007B2DAA"><w:rPr><w:sz w:val="20"/></w:rPr><w:t>C</w:t></w:r><w:r><w:rPr><w:sz w:val="20"/></w:rPr><w:t xml:space="preserve">ounseling </w:t></w:r><w:r w:rsidR="007B2DAA"><w:rPr><w:sz w:val="20"/></w:rPr><w:t>Certificate</w:t></w:r><w:r w:rsidR="00234F86"><w:rPr><w:sz w:val="20"/></w:rPr><w:t xml:space="preserve"> </w:t></w:r><w:r><w:rPr><w:sz w:val="20"/></w:rPr><w:t>(First Course)</w:t></w:r></w:p></w:tc><w:tc><w:tcPr><w:tcW w:w="1808" w:type="dxa"/><w:tcBorders><w:left w:val="nil"/><w:right w:val="single" w:sz="2" w:space="0" w:color="000000"/></w:tcBorders></w:tcPr><w:p w14:paraId="23E9A182" w14:textId="306F8EB1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/w:r><w:r w:rsidR="00D317A6"><w:rPr><w:sz w:val="20"/></w:rPr><w:t>1</w:t></w:r><w:r><w:rPr><w:sz w:val="20"/></w:rPr><w:t>50.00</w:t></w:r></w:p></w:tc><w:tc><w:tcPr><w:tcW w:w="2253" w:type="dxa"/><w:tcBorders><w:left w:val="single" w:sz="2" w:space="0" w:color="000000"/><w:right w:val="nil"/></w:tcBorders><w:shd w:val="clear" w:color="auto" w:fill="A6A6A6"/></w:tcPr><w:p w14:paraId="54E5CE18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57C610B3" w14:textId="77777777"><w:trPr><w:trHeight w:val="243"/></w:trPr><w:tc><w:tcPr><w:tcW w:w="6944" w:type="dxa"/><w:tcBorders><w:left w:val="nil"/><w:right w:val="nil"/></w:tcBorders></w:tcPr><w:p w14:paraId="65781D04" w14:textId="335B571F" w:rsidR="002832AF" w:rsidRDefault="00D317A6"><w:pPr><w:pStyle w:val="TableParagraph"/><w:ind w:left="112"/><w:rPr><w:sz w:val="20"/></w:rPr></w:pPr><w:r><w:rPr><w:sz w:val="20"/></w:rPr><w:t>Assist</w:t></w:r><w:r w:rsidR="007B2DAA"><w:rPr><w:sz w:val="20"/></w:rPr><w:t xml:space="preserve">ance with </w:t></w:r><w:r><w:rPr><w:sz w:val="20"/></w:rPr><w:t xml:space="preserve">Debtor’s Education </w:t></w:r><w:r w:rsidR="007B2DAA"><w:rPr><w:sz w:val="20"/></w:rPr><w:t>Certificate</w:t></w:r><w:r w:rsidR="007E1F6C"><w:rPr><w:sz w:val="20"/></w:rPr><w:t xml:space="preserve"> </w:t></w:r><w:r><w:rPr><w:sz w:val="20"/></w:rPr><w:t>(Second Course)</w:t></w:r></w:p></w:tc><w:tc><w:tcPr><w:tcW w:w="1808" w:type="dxa"/><w:tcBorders><w:left w:val="nil"/><w:right w:val="single" w:sz="2" w:space="0" w:color="000000"/></w:tcBorders></w:tcPr><w:p w14:paraId="4BFE032F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250.00</w:t></w:r></w:p></w:tc><w:tc><w:tcPr><w:tcW w:w="2253" w:type="dxa"/><w:tcBorders><w:left w:val="single" w:sz="2" w:space="0" w:color="000000"/><w:right w:val="nil"/></w:tcBorders><w:shd w:val="clear" w:color="auto" w:fill="A6A6A6"/></w:tcPr><w:p w14:paraId="6ACD0F05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0A55FA10" w14:textId="77777777"><w:trPr><w:trHeight w:val="244"/></w:trPr><w:tc><w:tcPr><w:tcW w:w="6944" w:type="dxa"/><w:tcBorders><w:left w:val="nil"/><w:right w:val="nil"/></w:tcBorders></w:tcPr><w:p w14:paraId="647B93CB" w14:textId="77777777" w:rsidR="002832AF" w:rsidRDefault="008A40BE"><w:pPr><w:pStyle w:val="TableParagraph"/><w:ind w:left="112"/><w:rPr><w:sz w:val="20"/></w:rPr></w:pPr><w:r><w:rPr><w:sz w:val="20"/></w:rPr><w:t>Arranging for the Court's filing fee to be paid in installments after filing</w:t></w:r></w:p></w:tc><w:tc><w:tcPr><w:tcW w:w="1808" w:type="dxa"/><w:tcBorders><w:left w:val="nil"/><w:right w:val="single" w:sz="2" w:space="0" w:color="000000"/></w:tcBorders></w:tcPr><w:p w14:paraId="73E1BABE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100.00</w:t></w:r></w:p></w:tc><w:tc><w:tcPr><w:tcW w:w="2253" w:type="dxa"/><w:tcBorders><w:left w:val="single" w:sz="2" w:space="0" w:color="000000"/><w:right w:val="nil"/></w:tcBorders><w:shd w:val="clear" w:color="auto" w:fill="A6A6A6"/></w:tcPr><w:p w14:paraId="35C60FB9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6FF77774" w14:textId="77777777"><w:trPr><w:trHeight w:val="243"/></w:trPr><w:tc><w:tcPr><w:tcW w:w="6944" w:type="dxa"/><w:tcBorders><w:left w:val="nil"/><w:right w:val="nil"/></w:tcBorders></w:tcPr><w:p w14:paraId="1F66E0BA" w14:textId="4BB2FD06" w:rsidR="002832AF" w:rsidRDefault="009031D2"><w:pPr><w:pStyle w:val="TableParagraph"/><w:ind w:left="112"/><w:rPr><w:sz w:val="20"/></w:rPr></w:pPr><w:r><w:rPr><w:sz w:val="20"/></w:rPr><w:t>Assist with preparation of Profit and Loss Statement</w:t></w:r></w:p></w:tc><w:tc><w:tcPr><w:tcW w:w="1808" w:type="dxa"/><w:tcBorders><w:left w:val="nil"/><w:right w:val="single" w:sz="2" w:space="0" w:color="000000"/></w:tcBorders></w:tcPr><w:p w14:paraId="48C7F9CA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350.00</w:t></w:r></w:p></w:tc><w:tc><w:tcPr><w:tcW w:w="2253" w:type="dxa"/><w:tcBorders><w:left w:val="single" w:sz="2" w:space="0" w:color="000000"/><w:right w:val="nil"/></w:tcBorders><w:shd w:val="clear" w:color="auto" w:fill="A6A6A6"/></w:tcPr><w:p w14:paraId="3AC69964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33E7E61A" w14:textId="77777777"><w:trPr><w:trHeight w:val="244"/></w:trPr><w:tc><w:tcPr><w:tcW w:w="6944" w:type="dxa"/><w:tcBorders><w:left w:val="nil"/><w:right w:val="nil"/></w:tcBorders></w:tcPr><w:p w14:paraId="03AE8D16" w14:textId="77777777" w:rsidR="002832AF" w:rsidRDefault="008A40BE"><w:pPr><w:pStyle w:val="TableParagraph"/><w:ind w:left="112"/><w:rPr><w:sz w:val="20"/></w:rPr></w:pPr><w:r><w:rPr><w:sz w:val="20"/></w:rPr><w:t>Additional fee to maintain your file beyond 6 months</w:t></w:r></w:p></w:tc><w:tc><w:tcPr><w:tcW w:w="1808" w:type="dxa"/><w:tcBorders><w:left w:val="nil"/><w:right w:val="single" w:sz="2" w:space="0" w:color="000000"/></w:tcBorders></w:tcPr><w:p w14:paraId="5A6746DA" w14:textId="77777777" w:rsidR="002832AF" w:rsidRDefault="008A40BE"><w:pPr><w:pStyle w:val="TableParagraph"/><w:tabs><w:tab w:val="left" w:pos="935"/></w:tabs><w:ind w:left="124"/><w:rPr><w:sz w:val="20"/></w:rPr></w:pPr><w:r><w:rPr><w:sz w:val="20"/></w:rPr><w:t>$</w:t></w:r><w:r><w:rPr><w:sz w:val="20"/></w:rPr><w:tab/><w:t>350.00</w:t></w:r></w:p></w:tc><w:tc><w:tcPr><w:tcW w:w="2253" w:type="dxa"/><w:tcBorders><w:left w:val="single" w:sz="2" w:space="0" w:color="000000"/><w:right w:val="nil"/></w:tcBorders><w:shd w:val="clear" w:color="auto" w:fill="A6A6A6"/></w:tcPr><w:p w14:paraId="47160C6F" w14:textId="77777777" w:rsidR="002832AF" w:rsidRDefault="002832AF"><w:pPr><w:pStyle w:val="TableParagraph"/><w:spacing w:before="0" w:line="240" w:lineRule="auto"/><w:rPr><w:rFonts w:ascii="Times New Roman"/><w:sz w:val="16"/></w:rPr></w:pPr></w:p></w:tc></w:tr><w:tr w:rsidR="002832AF" w14:paraId="23B129C6" w14:textId="77777777"><w:trPr><w:trHeight w:val="489"/></w:trPr><w:tc><w:tcPr><w:tcW w:w="6944" w:type="dxa"/><w:tcBorders><w:left w:val="nil"/><w:bottom w:val="single" w:sz="2" w:space="0" w:color="000000"/><w:right w:val="nil"/></w:tcBorders></w:tcPr><w:p w14:paraId="62733CE0" w14:textId="77777777" w:rsidR="002832AF" w:rsidRDefault="008A40BE"><w:pPr><w:pStyle w:val="TableParagraph"/><w:spacing w:line="240" w:lineRule="auto"/><w:ind w:left="112"/><w:rPr><w:sz w:val="20"/></w:rPr></w:pPr><w:r><w:rPr><w:sz w:val="20"/></w:rPr><w:t>Attending additional meetings with the trustee</w:t></w:r></w:p></w:tc><w:tc><w:tcPr><w:tcW w:w="1808" w:type="dxa"/><w:tcBorders><w:left w:val="nil"/><w:bottom w:val="single" w:sz="2" w:space="0" w:color="000000"/><w:right w:val="single" w:sz="2" w:space="0" w:color="000000"/></w:tcBorders></w:tcPr><w:p w14:paraId="79F33783" w14:textId="77777777" w:rsidR="002832AF" w:rsidRDefault="008A40BE"><w:pPr><w:pStyle w:val="TableParagraph"/><w:tabs><w:tab w:val="left" w:pos="935"/></w:tabs><w:spacing w:line="240" w:lineRule="auto"/><w:ind w:left="124"/><w:rPr><w:sz w:val="20"/></w:rPr></w:pPr><w:r><w:rPr><w:sz w:val="20"/></w:rPr><w:t>$</w:t></w:r><w:r><w:rPr><w:sz w:val="20"/></w:rPr><w:tab/><w:t>250.00</w:t></w:r></w:p></w:tc><w:tc><w:tcPr><w:tcW w:w="2253" w:type="dxa"/><w:tcBorders><w:left w:val="single" w:sz="2" w:space="0" w:color="000000"/><w:bottom w:val="single" w:sz="2" w:space="0" w:color="000000"/><w:right w:val="nil"/></w:tcBorders><w:shd w:val="clear" w:color="auto" w:fill="A6A6A6"/></w:tcPr><w:p w14:paraId="02A58A24" w14:textId="77777777" w:rsidR="002832AF" w:rsidRDefault="002832AF"><w:pPr><w:pStyle w:val="TableParagraph"/><w:spacing w:before="0" w:line="240" w:lineRule="auto"/><w:rPr><w:rFonts w:ascii="Times New Roman"/><w:sz w:val="20"/></w:rPr></w:pPr></w:p></w:tc></w:tr><w:tr w:rsidR="002832AF" w14:paraId="0A189B41" w14:textId="77777777"><w:trPr><w:trHeight w:val="355"/></w:trPr><w:tc><w:tcPr><w:tcW w:w="8752" w:type="dxa"/><w:gridSpan w:val="2"/><w:tcBorders><w:top w:val="single" w:sz="2" w:space="0" w:color="000000"/><w:left w:val="nil"/><w:bottom w:val="single" w:sz="2" w:space="0" w:color="000000"/><w:right w:val="single" w:sz="2" w:space="0" w:color="000000"/></w:tcBorders></w:tcPr><w:p w14:paraId="5E9C483A" w14:textId="5BBA4429" w:rsidR="002832AF" w:rsidRDefault="008A40BE"><w:pPr><w:pStyle w:val="TableParagraph"/><w:tabs><w:tab w:val="left" w:pos="1627"/></w:tabs><w:spacing w:line="240" w:lineRule="auto"/><w:ind w:left="112"/><w:rPr><w:b/><w:sz w:val="20"/></w:rPr></w:pPr><w:r><w:rPr><w:sz w:val="20"/></w:rPr><w:t>If</w:t></w:r><w:r><w:rPr><w:spacing w:val="-23"/><w:sz w:val="20"/></w:rPr><w:t xml:space="preserve"> </w:t></w:r><w:r><w:rPr><w:sz w:val="20"/></w:rPr><w:t>paid</w:t></w:r><w:r><w:rPr><w:spacing w:val="-23"/><w:sz w:val="20"/></w:rPr><w:t xml:space="preserve"> </w:t></w:r><w:r><w:rPr><w:sz w:val="20"/></w:rPr><w:t>today</w:t></w:r><w:r><w:rPr><w:sz w:val="20"/></w:rPr><w:tab/></w:r><w:r><w:rPr><w:b/><w:sz w:val="20"/></w:rPr><w:t>$</w:t></w:r><w:r w:rsidR="001F7F78"><w:rPr><w:b/><w:sz w:val="20"/></w:rPr><w:t>2</w:t></w:r><w:r w:rsidR="004A4D1E"><w:rPr><w:b/><w:sz w:val="20"/></w:rPr><w:t>,</w:t></w:r><w:r w:rsidR="00D61B60"><w:rPr><w:b/><w:sz w:val="20"/></w:rPr><w:t>3</w:t></w:r><w:r w:rsidR="00203C7F"><w:rPr><w:b/><w:sz w:val="20"/></w:rPr><w:t>33.00</w:t></w:r><w:r w:rsidR="004A4D1E"><w:rPr><w:b/><w:sz w:val="20"/></w:rPr><w:t xml:space="preserve"> ($</w:t></w:r><w:r w:rsidR="00912EE2"><w:rPr><w:b/><w:sz w:val="20"/></w:rPr><w:t>1,</w:t></w:r><w:r w:rsidR="00D61B60"><w:rPr><w:b/><w:sz w:val="20"/></w:rPr><w:t>9</w:t></w:r><w:r><w:rPr><w:b/><w:sz w:val="20"/></w:rPr><w:t>95.00</w:t></w:r><w:r w:rsidR="004A4D1E"><w:rPr><w:b/><w:sz w:val="20"/></w:rPr><w:t xml:space="preserve"> plus filing fee $338.00)</w:t></w:r></w:p></w:tc><w:tc><w:tcPr><w:tcW w:w="2253" w:type="dxa"/><w:tcBorders><w:top w:val="single" w:sz="2" w:space="0" w:color="000000"/><w:left w:val="single" w:sz="2" w:space="0" w:color="000000"/><w:bottom w:val="nil"/><w:right w:val="nil"/></w:tcBorders><w:shd w:val="clear" w:color="auto" w:fill="A6A6A6"/></w:tcPr><w:p w14:paraId="2C8BCBDD" w14:textId="77777777" w:rsidR="002832AF" w:rsidRDefault="002832AF"><w:pPr><w:pStyle w:val="TableParagraph"/><w:spacing w:before="0" w:line="240" w:lineRule="auto"/><w:rPr><w:rFonts w:ascii="Times New Roman"/><w:sz w:val="20"/></w:rPr></w:pPr></w:p></w:tc></w:tr><w:tr w:rsidR="002832AF" w14:paraId="09CC011E" w14:textId="77777777"><w:trPr><w:trHeight w:val="1004"/></w:trPr><w:tc><w:tcPr><w:tcW w:w="8752" w:type="dxa"/><w:gridSpan w:val="2"/><w:tcBorders><w:top w:val="single" w:sz="2" w:space="0" w:color="000000"/><w:left w:val="nil"/><w:bottom w:val="single" w:sz="2" w:space="0" w:color="000000"/><w:right w:val="single" w:sz="24" w:space="0" w:color="000000"/></w:tcBorders></w:tcPr><w:p w14:paraId="6D08C867" w14:textId="77777777" w:rsidR="002832AF" w:rsidRDefault="008A40BE"><w:pPr><w:pStyle w:val="TableParagraph"/><w:spacing w:before="62" w:line="240" w:lineRule="auto"/><w:ind w:left="112"/><w:rPr><w:sz w:val="20"/></w:rPr></w:pPr><w:r><w:rPr><w:sz w:val="20"/></w:rPr><w:t>Payment Plan</w:t></w:r></w:p><w:p w14:paraId="04FD15AD" w14:textId="77777777" w:rsidR="002832AF" w:rsidRDefault="008A40BE"><w:pPr><w:pStyle w:val="TableParagraph"/><w:tabs><w:tab w:val="left" w:pos="3242"/><w:tab w:val="left" w:pos="4463"/><w:tab w:val="left" w:pos="6808"/></w:tabs><w:spacing w:before="10" w:line="240" w:lineRule="auto"/><w:ind w:left="1243"/><w:rPr><w:rFonts w:ascii="Times New Roman"/><w:sz w:val="20"/></w:rPr></w:pPr><w:r><w:rPr><w:sz w:val="20"/></w:rPr><w:t>Amount</w:t></w:r><w:r><w:rPr><w:spacing w:val="-23"/><w:sz w:val="20"/></w:rPr><w:t xml:space="preserve"> </w:t></w:r><w:r><w:rPr><w:sz w:val="20"/></w:rPr><w:t>$</w:t></w:r><w:r><w:rPr><w:sz w:val="20"/><w:u w:val="single"/></w:rPr><w:t xml:space="preserve"> </w:t></w:r><w:r><w:rPr><w:sz w:val="20"/><w:u w:val="single"/></w:rPr><w:tab/></w:r><w:r><w:rPr><w:sz w:val="20"/></w:rPr><w:tab/><w:t>Frequency</w:t></w:r><w:r><w:rPr><w:rFonts w:ascii="Times New Roman"/><w:sz w:val="20"/><w:u w:val="single"/></w:rPr><w:t xml:space="preserve"> </w:t></w:r><w:r><w:rPr><w:rFonts w:ascii="Times New Roman"/><w:sz w:val="20"/><w:u w:val="single"/></w:rPr><w:tab/></w:r></w:p><w:p w14:paraId="7C3543DE" w14:textId="77777777" w:rsidR="002832AF" w:rsidRDefault="002832AF"><w:pPr><w:pStyle w:val="TableParagraph"/><w:spacing w:before="6" w:line="240" w:lineRule="auto"/></w:pPr></w:p><w:p w14:paraId="22799A6E" w14:textId="292B43EA" w:rsidR="002832AF" w:rsidRDefault="008A40BE"><w:pPr><w:pStyle w:val="TableParagraph"/><w:tabs><w:tab w:val="left" w:pos="3724"/><w:tab w:val="left" w:pos="4447"/><w:tab w:val="left" w:pos="6825"/></w:tabs><w:spacing w:before="0" w:line="193" w:lineRule="exact"/><w:ind w:left="1017"/><w:rPr><w:rFonts w:ascii="Times New Roman"/><w:sz w:val="20"/></w:rPr></w:pPr><w:r w:rsidRPr="001F7F78"><w:rPr><w:b/><w:bCs/><w:w w:val="95"/><w:sz w:val="20"/></w:rPr><w:t>First</w:t></w:r><w:r w:rsidRPr="001F7F78"><w:rPr><w:b/><w:bCs/><w:spacing w:val="-28"/><w:w w:val="95"/><w:sz w:val="20"/></w:rPr><w:t xml:space="preserve"> </w:t></w:r><w:r w:rsidRPr="001F7F78"><w:rPr><w:b/><w:bCs/><w:w w:val="95"/><w:sz w:val="20"/></w:rPr><w:t>Charge</w:t></w:r><w:r w:rsidRPr="001F7F78"><w:rPr><w:b/><w:bCs/><w:w w:val="95"/><w:sz w:val="20"/><w:u w:val="single"/></w:rPr><w:t xml:space="preserve"> </w:t></w:r><w:r w:rsidR="001F7F78" w:rsidRPr="001F7F78"><w:rPr><w:b/><w:bCs/><w:w w:val="95"/><w:sz w:val="20"/><w:u w:val="single"/></w:rPr><w:t>$500.00</w:t></w:r><w:r><w:rPr><w:w w:val="95"/><w:sz w:val="20"/><w:u w:val="single"/></w:rPr><w:tab/></w:r><w:r><w:rPr><w:w w:val="95"/><w:sz w:val="20"/></w:rPr><w:tab/></w:r><w:r><w:rPr><w:w w:val="90"/><w:sz w:val="20"/></w:rPr><w:t>End</w:t></w:r><w:r><w:rPr><w:spacing w:val="-13"/><w:w w:val="90"/><w:sz w:val="20"/></w:rPr><w:t xml:space="preserve"> </w:t></w:r><w:r><w:rPr><w:w w:val="90"/><w:sz w:val="20"/></w:rPr><w:t>Date</w:t></w:r><w:r><w:rPr><w:spacing w:val="-12"/><w:sz w:val="20"/></w:rPr><w:t xml:space="preserve"> </w:t></w:r><w:r><w:rPr><w:rFonts w:ascii="Times New Roman"/><w:sz w:val="20"/><w:u w:val="single"/></w:rPr><w:t xml:space="preserve"> </w:t></w:r><w:r><w:rPr><w:rFonts w:ascii="Times New Roman"/><w:sz w:val="20"/><w:u w:val="single"/></w:rPr><w:tab/></w:r></w:p></w:tc><w:tc><w:tcPr><w:tcW w:w="2253" w:type="dxa"/><w:vMerge w:val="restart"/><w:tcBorders><w:top w:val="nil"/><w:left w:val="single" w:sz="24" w:space="0" w:color="000000"/><w:bottom w:val="single" w:sz="24" w:space="0" w:color="000000"/><w:right w:val="single" w:sz="24" w:space="0" w:color="000000"/></w:tcBorders></w:tcPr><w:p w14:paraId="59B21CC3" w14:textId="0548E412" w:rsidR="002832AF" w:rsidRDefault="009E69A6"><w:pPr><w:pStyle w:val="TableParagraph"/><w:spacing w:before="0" w:line="240" w:lineRule="auto"/><w:rPr><w:rFonts w:ascii="Times New Roman"/><w:sz w:val="20"/></w:rPr></w:pPr><w:r><w:rPr><w:rFonts w:ascii="Times New Roman"/><w:sz w:val="20"/></w:rPr><w:t>$</w:t></w:r><w:r w:rsidR="009A30BA"><w:rPr><w:rFonts w:ascii="Times New Roman"/><w:sz w:val="20"/></w:rPr><w:t xml:space="preserve">   </w:t></w:r><w:r><w:rPr><w:rFonts w:ascii="Times New Roman"/><w:sz w:val="20"/></w:rPr><w:t>338.00</w:t></w:r></w:p><w:p w14:paraId="04BBB32A" w14:textId="4DC50E8B" w:rsidR="009B3BD4" w:rsidRPr="009A5FC8" w:rsidRDefault="009E69A6"><w:pPr><w:pStyle w:val="TableParagraph"/><w:spacing w:before="0" w:line="240" w:lineRule="auto"/><w:rPr><w:rFonts w:ascii="Times New Roman"/><w:sz w:val="20"/></w:rPr></w:pPr><w:r><w:rPr><w:rFonts w:ascii="Times New Roman"/><w:sz w:val="20"/></w:rPr><w:t>$</w:t></w:r><w:r w:rsidR="00430AF4" w:rsidRPr="009A5FC8"><w:rPr><w:rFonts w:ascii="Times New Roman"/><w:sz w:val="20"/></w:rPr><w:t>1</w:t></w:r><w:r w:rsidR="00AE0CB1" w:rsidRPr="009A5FC8"><w:rPr><w:rFonts w:ascii="Times New Roman"/><w:sz w:val="20"/></w:rPr><w:t>,</w:t></w:r><w:r w:rsidR="00430AF4" w:rsidRPr="009A5FC8"><w:rPr><w:rFonts w:ascii="Times New Roman"/><w:sz w:val="20"/></w:rPr><w:t>9</w:t></w:r><w:r w:rsidRPr="009A5FC8"><w:rPr><w:rFonts w:ascii="Times New Roman"/><w:sz w:val="20"/></w:rPr><w:t>95.00</w:t></w:r></w:p><w:p w14:paraId="51982935" w14:textId="019EF9F9" w:rsidR="009A5FC8" w:rsidRPr="00D10DAC" w:rsidRDefault="009A5FC8"><w:pPr><w:pStyle w:val="TableParagraph"/><w:spacing w:before="0" w:line="240" w:lineRule="auto"/><w:rPr><w:rFonts w:ascii="Times New Roman"/><w:sz w:val="20"/><w:u w:val="single"/></w:rPr></w:pPr><w:r><w:rPr><w:rFonts w:ascii="Times New Roman"/><w:sz w:val="20"/><w:u w:val="single"/></w:rPr><w:t>$   100.00</w:t></w:r></w:p><w:p w14:paraId="2FAD170F" w14:textId="51241523" w:rsidR="009E69A6" w:rsidRDefault="009E69A6" w:rsidP="009E69A6"><w:pPr><w:pStyle w:val="TableParagraph"/><w:spacing w:before="0" w:line="240" w:lineRule="auto"/><w:rPr><w:rFonts w:ascii="Times New Roman"/><w:sz w:val="20"/></w:rPr></w:pPr><w:r><w:rPr><w:rFonts w:ascii="Times New Roman"/><w:sz w:val="20"/></w:rPr><w:t>$</w:t></w:r><w:r w:rsidRPr="001F7F78"><w:rPr><w:rFonts w:ascii="Times New Roman"/><w:b/><w:bCs/><w:sz w:val="20"/></w:rPr><w:t>2,</w:t></w:r><w:r w:rsidR="009A5FC8"><w:rPr><w:rFonts w:ascii="Times New Roman"/><w:b/><w:bCs/><w:sz w:val="20"/></w:rPr><w:t>4</w:t></w:r><w:r w:rsidR="00430AF4"><w:rPr><w:rFonts w:ascii="Times New Roman"/><w:b/><w:bCs/><w:sz w:val="20"/></w:rPr><w:t>33.00</w:t></w:r></w:p><w:p w14:paraId="0BA86C0A" w14:textId="77777777" w:rsidR="009E69A6" w:rsidRDefault="009E69A6" w:rsidP="009E69A6"><w:pPr><w:pStyle w:val="TableParagraph"/><w:spacing w:before="0" w:line="240" w:lineRule="auto"/><w:rPr><w:rFonts w:ascii="Times New Roman"/><w:sz w:val="20"/></w:rPr></w:pPr></w:p><w:p w14:paraId="2E262E53" w14:textId="3BADF5D3" w:rsidR="009E69A6" w:rsidRPr="009E69A6" w:rsidRDefault="009E69A6" w:rsidP="009E69A6"><w:pPr><w:pStyle w:val="TableParagraph"/><w:spacing w:before="0" w:line="240" w:lineRule="auto"/><w:rPr><w:rFonts w:ascii="Times New Roman"/><w:b/><w:bCs/><w:sz w:val="20"/></w:rPr></w:pPr><w:r w:rsidRPr="009E69A6"><w:rPr><w:rFonts w:ascii="Times New Roman"/><w:b/><w:bCs/><w:sz w:val="20"/></w:rPr><w:t xml:space="preserve">TOTAL DEBT </w:t></w:r><w:r w:rsidR="00332C09"><w:rPr><w:rFonts w:ascii="Times New Roman"/><w:b/><w:bCs/><w:sz w:val="20"/></w:rPr><w:t>$</w:t></w:r><w:r w:rsidR="00170759"><w:rPr><w:rFonts w:ascii="Times New Roman"/><w:b/><w:bCs/><w:sz w:val="20"/></w:rPr><w:t><<Total_Debt>></w:t></w:r></w:p></w:tc></w:tr><w:tr w:rsidR="002832AF" w14:paraId="660C1D99" w14:textId="77777777"><w:trPr><w:trHeight w:val="434"/></w:trPr><w:tc><w:tcPr><w:tcW w:w="8752" w:type="dxa"/><w:gridSpan w:val="2"/><w:tcBorders><w:top w:val="single" w:sz="2" w:space="0" w:color="000000"/><w:left w:val="nil"/><w:bottom w:val="single" w:sz="2" w:space="0" w:color="000000"/><w:right w:val="single" w:sz="24" w:space="0" w:color="000000"/></w:tcBorders></w:tcPr><w:p w14:paraId="7253A301" w14:textId="77777777" w:rsidR="002832AF" w:rsidRDefault="002832AF"><w:pPr><w:pStyle w:val="TableParagraph"/><w:spacing w:before="3" w:line="240" w:lineRule="auto"/><w:rPr><w:sz w:val="19"/></w:rPr></w:pPr></w:p><w:p w14:paraId="0DA145AB" w14:textId="77777777" w:rsidR="002832AF" w:rsidRDefault="008A40BE"><w:pPr><w:pStyle w:val="TableParagraph"/><w:spacing w:before="0" w:line="193" w:lineRule="exact"/><w:ind w:left="4950"/><w:rPr><w:sz w:val="20"/></w:rPr></w:pPr><w:r><w:rPr><w:sz w:val="20"/></w:rPr><w:t>My Investment</w:t></w:r></w:p></w:tc><w:tc><w:tcPr><w:tcW w:w="2253" w:type="dxa"/><w:vMerge/><w:tcBorders><w:top w:val="nil"/><w:left w:val="single" w:sz="24" w:space="0" w:color="000000"/><w:bottom w:val="single" w:sz="24" w:space="0" w:color="000000"/><w:right w:val="single" w:sz="24" w:space="0" w:color="000000"/></w:tcBorders></w:tcPr><w:p w14:paraId="7EFA5E99" w14:textId="77777777" w:rsidR="002832AF" w:rsidRDefault="002832AF"><w:pPr><w:rPr><w:sz w:val="2"/><w:szCs w:val="2"/></w:rPr></w:pPr></w:p></w:tc></w:tr></w:tbl><w:p w14:paraId="7DF06A1B" w14:textId="25D607FF" w:rsidR="002832AF" w:rsidRPr="004A7358" w:rsidRDefault="004A7358" w:rsidP="004A7358"><w:pPr><w:pStyle w:val="BodyText"/><w:jc w:val="center"/><w:rPr><w:b/><w:bCs/><w:sz w:val="24"/><w:szCs w:val="24"/><w:u w:val="single"/></w:rPr></w:pPr><w:r w:rsidRPr="004A7358"><w:rPr><w:b/><w:bCs/><w:sz w:val="24"/><w:szCs w:val="24"/><w:u w:val="single"/></w:rPr><w:t>CREDIT CARDS ARE NOT ACCEPTABLE AS PAYMENT</w:t></w:r></w:p><w:p w14:paraId="0B238506" w14:textId="085EEC0E" w:rsidR="002832AF" w:rsidRDefault="008A40BE"><w:pPr><w:pStyle w:val="BodyText"/><w:spacing w:before="8"/><w:rPr><w:sz w:val="22"/></w:rPr></w:pPr><w:r><w:rPr><w:noProof/></w:rPr><mc:AlternateContent><mc:Choice Requires="wpg"><w:drawing><wp:anchor distT="0" distB="0" distL="0" distR="0" simplePos="0" relativeHeight="251659264" behindDoc="1" locked="0" layoutInCell="1" allowOverlap="1" wp14:anchorId="09DB8134" wp14:editId="44F85167"><wp:simplePos x="0" y="0"/><wp:positionH relativeFrom="page"><wp:posOffset>490855</wp:posOffset></wp:positionH><wp:positionV relativeFrom="paragraph"><wp:posOffset>191135</wp:posOffset></wp:positionV><wp:extent cx="6989445" cy="3175"/><wp:effectExtent l="0" t="0" r="8255" b="0"/><wp:wrapTopAndBottom/><wp:docPr id="2" name="Group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Group"><wpg:wgp><wpg:cNvGrpSpPr><a:grpSpLocks/></wpg:cNvGrpSpPr><wpg:grpSpPr bwMode="auto"><a:xfrm><a:off x="0" y="0"/><a:ext cx="6989445" cy="3175"/><a:chOff x="773" y="301"/><a:chExt cx="11007" cy="5"/></a:xfrm></wpg:grpSpPr><wps:wsp><wps:cNvPr id="4" name="Line 7"/><wps:cNvCnPr><a:cxnSpLocks/></wps:cNvCnPr><wps:spPr bwMode="auto"><a:xfrm><a:off x="773" y="303"/><a:ext cx="6955" cy="0"/></a:xfrm><a:prstGeom prst="line"><a:avLst/></a:prstGeom><a:noFill/><a:ln w="3048"><a:solidFill><a:srgbClr val="000000"/></a:solidFill><a:prstDash val="solid"/><a:round/><a:headEnd/><a:tailEnd/></a:ln><a:extLst><a:ext uri="{909E8E84-426E-40DD-AFC4-6F175D3DCCD1}"><a14:hiddenFill xmlns:a14="http://schemas.microsoft.com/office/drawing/2010/main"><a:noFill/></a14:hiddenFill></a:ext></a:extLst></wps:spPr><wps:bodyPr/></wps:wsp><wps:wsp><wps:cNvPr id="5" name="Rectangle 6"/><wps:cNvSpPr><a:spLocks/></wps:cNvSpPr><wps:spPr bwMode="auto"><a:xfrm><a:off x="7728" y="300"/><a:ext cx="5" cy="5"/></a:xfrm><a:prstGeom prst="rect"><a:avLst/></a:prstGeom><a:solidFill><a:srgbClr val="000000"/></a:solidFill><a:ln><a:noFill/></a:ln><a:extLs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bodyPr rot="0" vert="horz" wrap="square" lIns="91440" tIns="45720" rIns="91440" bIns="45720" anchor="t" anchorCtr="0" upright="1"><a:noAutofit/></wps:bodyPr></wps:wsp><wps:wsp><wps:cNvPr id="6" name="Line 5"/><wps:cNvCnPr><a:cxnSpLocks/></wps:cNvCnPr><wps:spPr bwMode="auto"><a:xfrm><a:off x="7733" y="303"/><a:ext cx="806" cy="0"/></a:xfrm><a:prstGeom prst="line"><a:avLst/></a:prstGeom><a:noFill/><a:ln w="3048"><a:solidFill><a:srgbClr val="000000"/></a:solidFill><a:prstDash val="solid"/><a:round/><a:headEnd/><a:tailEnd/></a:ln><a:extLst><a:ext uri="{909E8E84-426E-40DD-AFC4-6F175D3DCCD1}"><a14:hiddenFill xmlns:a14="http://schemas.microsoft.com/office/drawing/2010/main"><a:noFill/></a14:hiddenFill></a:ext></a:extLst></wps:spPr><wps:bodyPr/></wps:wsp><wps:wsp><wps:cNvPr id="7" name="Rectangle 4"/><wps:cNvSpPr><a:spLocks/></wps:cNvSpPr><wps:spPr bwMode="auto"><a:xfrm><a:off x="8539" y="300"/><a:ext cx="5" cy="5"/></a:xfrm><a:prstGeom prst="rect"><a:avLst/></a:prstGeom><a:solidFill><a:srgbClr val="000000"/></a:solidFill><a:ln><a:noFill/></a:ln><a:extLs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bodyPr rot="0" vert="horz" wrap="square" lIns="91440" tIns="45720" rIns="91440" bIns="45720" anchor="t" anchorCtr="0" upright="1"><a:noAutofit/></wps:bodyPr></wps:wsp><wps:wsp><wps:cNvPr id="9" name="Line 3"/><wps:cNvCnPr><a:cxnSpLocks/></wps:cNvCnPr><wps:spPr bwMode="auto"><a:xfrm><a:off x="8544" y="303"/><a:ext cx="3235" cy="0"/></a:xfrm><a:prstGeom prst="line"><a:avLst/></a:prstGeom><a:noFill/><a:ln w="3048"><a:solidFill><a:srgbClr val="000000"/></a:solidFill><a:prstDash val="solid"/><a:round/><a:headEnd/><a:tailEnd/></a:ln><a:extLst><a:ext uri="{909E8E84-426E-40DD-AFC4-6F175D3DCCD1}"><a14:hiddenFill xmlns:a14="http://schemas.microsoft.com/office/drawing/2010/main"><a:noFill/></a14:hiddenFill></a:ext></a:extLst></wps:spPr><wps:bodyPr/></wps:wsp></wpg:wgp></a:graphicData></a:graphic><wp14:sizeRelH relativeFrom="page"><wp14:pctWidth>0</wp14:pctWidth></wp14:sizeRelH><wp14:sizeRelV relativeFrom="page"><wp14:pctHeight>0</wp14:pctHeight></wp14:sizeRelV></wp:anchor></w:drawing></mc:Choice><mc:Fallback><w:pict><v:group w14:anchorId="0624E8C9" id="Group 2" o:spid="_x0000_s1026" style="position:absolute;margin-left:38.65pt;margin-top:15.05pt;width:550.35pt;height:.25pt;z-index:-251657216;mso-wrap-distance-left:0;mso-wrap-distance-right:0;mso-position-horizontal-relative:page" coordorigin="773,301" coordsize="11007,5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"><v:line id="Line 7" o:spid="_x0000_s1027" style="position:absolute;visibility:visible;mso-wrap-style:square" from="773,303" to="7728,303" o:connectortype="straight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" strokeweight=".24pt"><o:lock v:ext="edit" shapetype="f"/></v:line><v:rect id="Rectangle 6" o:spid="_x0000_s1028" style="position:absolute;left:7728;top:300;width:5;height:5;visibility:visible;mso-wrap-style:square;v-text-anchor:top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" fillcolor="black" stroked="f"><v:path arrowok="t"/></v:rect><v:line id="Line 5" o:spid="_x0000_s1029" style="position:absolute;visibility:visible;mso-wrap-style:square" from="7733,303" to="8539,303" o:connectortype="straight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" strokeweight=".24pt"><o:lock v:ext="edit" shapetype="f"/></v:line><v:rect id="Rectangle 4" o:spid="_x0000_s1030" style="position:absolute;left:8539;top:300;width:5;height:5;visibility:visible;mso-wrap-style:square;v-text-anchor:top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" fillcolor="black" stroked="f"><v:path arrowok="t"/></v:rect><v:line id="Line 3" o:spid="_x0000_s1031" style="position:absolute;visibility:visible;mso-wrap-style:square" from="8544,303" to="11779,303" o:connectortype="straight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" strokeweight=".24pt"><o:lock v:ext="edit" shapetype="f"/></v:line><w10:wrap type="topAndBottom" anchorx="page"/></v:group></w:pict></mc:Fallback></mc:AlternateContent></w:r></w:p><w:p w14:paraId="26D58139" w14:textId="47B03B58" w:rsidR="002832AF" w:rsidRDefault="008A40BE" w:rsidP="001F7F78"><w:pPr><w:pStyle w:val="BodyText"/><w:tabs><w:tab w:val="left" w:pos="7989"/></w:tabs><w:spacing w:line="205" w:lineRule="exact"/><w:ind w:left="223"/><w:sectPr w:rsidR="002832AF"><w:type w:val="continuous"/><w:pgSz w:w="12240" w:h="16340"/><w:pgMar w:top="60" w:right="300" w:bottom="280" w:left="660" w:header="720" w:footer="720" w:gutter="0"/><w:cols w:space="720"/></w:sectPr></w:pPr><w:r><w:rPr><w:w w:val="95"/></w:rPr><w:t>Signature</w:t></w:r><w:r><w:rPr><w:spacing w:val="-23"/><w:w w:val="95"/></w:rPr><w:t xml:space="preserve"> </w:t></w:r><w:r><w:rPr><w:w w:val="95"/></w:rPr><w:t>Of</w:t></w:r><w:r><w:rPr><w:spacing w:val="-22"/><w:w w:val="95"/></w:rPr><w:t xml:space="preserve"> </w:t></w:r><w:r><w:rPr><w:w w:val="95"/></w:rPr><w:t>Applica</w:t></w:r><w:r w:rsidR="00A93205"><w:rPr><w:w w:val="95"/></w:rPr><w:t>nt</w:t></w:r></w:p><w:p w14:paraId="67CB2B5D" w14:textId="77777777" w:rsidR="002832AF" w:rsidRDefault="002832AF" w:rsidP="00763BE6"><w:pPr><w:pStyle w:val="BodyText"/><w:spacing w:before="4"/><w:rPr><w:sz w:val="17"/></w:rPr></w:pPr></w:p><w:sectPr w:rsidR="002832AF"><w:pgSz w:w="12240" w:h="16340"/><w:pgMar w:top="1560" w:right="300" w:bottom="280" w:left="660" w:header="720" w:footer="720" w:gutter="0"/><w:cols w:space="72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NewRomanPS-BoldMT">
    <w:panose1 w:val="020B0604020202020204"/>
    <w:charset w:val="4D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A6"/>
    <w:rsid w:val="00013A7D"/>
    <w:rsid w:val="0005033C"/>
    <w:rsid w:val="00076BB2"/>
    <w:rsid w:val="0009208F"/>
    <w:rsid w:val="000C4D91"/>
    <w:rsid w:val="000E1B2D"/>
    <w:rsid w:val="001015CA"/>
    <w:rsid w:val="00170759"/>
    <w:rsid w:val="00185DC7"/>
    <w:rsid w:val="001C1C17"/>
    <w:rsid w:val="001F28AC"/>
    <w:rsid w:val="001F7F78"/>
    <w:rsid w:val="002019D2"/>
    <w:rsid w:val="00203C7F"/>
    <w:rsid w:val="00221031"/>
    <w:rsid w:val="00233F7E"/>
    <w:rsid w:val="00234F86"/>
    <w:rsid w:val="002832AF"/>
    <w:rsid w:val="00316D14"/>
    <w:rsid w:val="00322902"/>
    <w:rsid w:val="00332C09"/>
    <w:rsid w:val="00372202"/>
    <w:rsid w:val="00383ADD"/>
    <w:rsid w:val="00386613"/>
    <w:rsid w:val="003E6046"/>
    <w:rsid w:val="00407A12"/>
    <w:rsid w:val="00414F49"/>
    <w:rsid w:val="00421582"/>
    <w:rsid w:val="00430AF4"/>
    <w:rsid w:val="004319CC"/>
    <w:rsid w:val="004A4D1E"/>
    <w:rsid w:val="004A7358"/>
    <w:rsid w:val="004A7699"/>
    <w:rsid w:val="004B15C4"/>
    <w:rsid w:val="004D4317"/>
    <w:rsid w:val="00544492"/>
    <w:rsid w:val="00556B2C"/>
    <w:rsid w:val="0056411D"/>
    <w:rsid w:val="005D0F0C"/>
    <w:rsid w:val="005D77F0"/>
    <w:rsid w:val="005F686E"/>
    <w:rsid w:val="00652A7D"/>
    <w:rsid w:val="0069280C"/>
    <w:rsid w:val="006C661E"/>
    <w:rsid w:val="00710142"/>
    <w:rsid w:val="00720FB9"/>
    <w:rsid w:val="007460C0"/>
    <w:rsid w:val="00763BE6"/>
    <w:rsid w:val="007B2DAA"/>
    <w:rsid w:val="007E18E8"/>
    <w:rsid w:val="007E1F6C"/>
    <w:rsid w:val="007E441D"/>
    <w:rsid w:val="00802D30"/>
    <w:rsid w:val="008065AD"/>
    <w:rsid w:val="00835E3F"/>
    <w:rsid w:val="00884FB3"/>
    <w:rsid w:val="008A3D51"/>
    <w:rsid w:val="008A40BE"/>
    <w:rsid w:val="008D39A4"/>
    <w:rsid w:val="008D6E73"/>
    <w:rsid w:val="009031D2"/>
    <w:rsid w:val="00903BA9"/>
    <w:rsid w:val="00912EE2"/>
    <w:rsid w:val="009633E5"/>
    <w:rsid w:val="00974587"/>
    <w:rsid w:val="009A30BA"/>
    <w:rsid w:val="009A5FC8"/>
    <w:rsid w:val="009B3BD4"/>
    <w:rsid w:val="009E245F"/>
    <w:rsid w:val="009E69A6"/>
    <w:rsid w:val="00A07B3B"/>
    <w:rsid w:val="00A13F23"/>
    <w:rsid w:val="00A93205"/>
    <w:rsid w:val="00AE0CB1"/>
    <w:rsid w:val="00B21AC7"/>
    <w:rsid w:val="00B2780F"/>
    <w:rsid w:val="00B54970"/>
    <w:rsid w:val="00B55938"/>
    <w:rsid w:val="00B76CBC"/>
    <w:rsid w:val="00B80A46"/>
    <w:rsid w:val="00B80A92"/>
    <w:rsid w:val="00B90115"/>
    <w:rsid w:val="00BA738A"/>
    <w:rsid w:val="00C0789E"/>
    <w:rsid w:val="00C20915"/>
    <w:rsid w:val="00C80AD3"/>
    <w:rsid w:val="00C86B5C"/>
    <w:rsid w:val="00C93EAA"/>
    <w:rsid w:val="00CB3FCF"/>
    <w:rsid w:val="00D10DAC"/>
    <w:rsid w:val="00D317A6"/>
    <w:rsid w:val="00D340F0"/>
    <w:rsid w:val="00D36D14"/>
    <w:rsid w:val="00D61B60"/>
    <w:rsid w:val="00D64012"/>
    <w:rsid w:val="00D87B03"/>
    <w:rsid w:val="00E01779"/>
    <w:rsid w:val="00E90145"/>
    <w:rsid w:val="00EA2C87"/>
    <w:rsid w:val="00EA30C2"/>
    <w:rsid w:val="00EA58D5"/>
    <w:rsid w:val="00EC2EE1"/>
    <w:rsid w:val="00F01A65"/>
    <w:rsid w:val="00F46B47"/>
    <w:rsid w:val="00F751D1"/>
    <w:rsid w:val="00FB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AC39"/>
  <w15:docId w15:val="{FF6E846E-8F0C-8A4F-9F26-F3452E56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 w:line="22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wgriffin/Desktop/Remote%20BK%20Folder/3%20Estimate%20for%20Chapter%207%20bankruptcy%20services%20prepared%20fo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 Estimate for Chapter 7 bankruptcy services prepared for.dotx</Template>
  <TotalTime>2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Law Office of Andrew H. Griffin, III APC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H. Griffin, III</dc:creator>
  <cp:lastModifiedBy>Andrew Griffin</cp:lastModifiedBy>
  <cp:revision>2</cp:revision>
  <cp:lastPrinted>2025-05-07T02:42:00Z</cp:lastPrinted>
  <dcterms:created xsi:type="dcterms:W3CDTF">2025-08-30T12:44:00Z</dcterms:created>
  <dcterms:modified xsi:type="dcterms:W3CDTF">2025-08-30T12:44:00Z</dcterms:modified>
</cp:coreProperties>
</file>